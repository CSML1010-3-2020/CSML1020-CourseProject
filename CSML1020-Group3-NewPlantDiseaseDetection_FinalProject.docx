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A4D1A" w14:textId="15D9AD20" w:rsidR="0007392C" w:rsidRPr="00586A35" w:rsidRDefault="003E5583" w:rsidP="007A502C">
      <w:pPr>
        <w:pStyle w:val="Titledocument"/>
        <w:rPr>
          <w14:ligatures w14:val="standard"/>
        </w:rPr>
      </w:pPr>
      <w:bookmarkStart w:id="0" w:name="_Hlk45663761"/>
      <w:r>
        <w:rPr>
          <w:bCs/>
          <w14:ligatures w14:val="standard"/>
        </w:rPr>
        <w:t>New Plant Disease Detection</w:t>
      </w:r>
      <w:bookmarkEnd w:id="0"/>
    </w:p>
    <w:p w14:paraId="580CA733" w14:textId="6564D42F" w:rsidR="0007392C" w:rsidRPr="00586A35" w:rsidRDefault="002B00E6" w:rsidP="007A502C">
      <w:pPr>
        <w:pStyle w:val="Subtitle"/>
        <w:rPr>
          <w14:ligatures w14:val="standard"/>
        </w:rPr>
      </w:pPr>
      <w:r>
        <w:rPr>
          <w:bCs/>
          <w14:ligatures w14:val="standard"/>
        </w:rPr>
        <w:t>CSML1020 Course Project</w:t>
      </w:r>
    </w:p>
    <w:p w14:paraId="787737AD" w14:textId="77777777" w:rsidR="00586A35" w:rsidRPr="00586A35" w:rsidRDefault="00586A35" w:rsidP="00F3231F">
      <w:pPr>
        <w:pStyle w:val="Authors"/>
        <w:rPr>
          <w:rStyle w:val="FirstName"/>
          <w14:ligatures w14:val="standard"/>
        </w:rPr>
        <w:sectPr w:rsidR="00586A35" w:rsidRPr="00586A35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109FD41F" w14:textId="33C1BE58" w:rsidR="00586A35" w:rsidRPr="00586A35" w:rsidRDefault="002B00E6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Jerry Khidaroo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CSML1020</w:t>
      </w:r>
      <w:r w:rsidR="00985F27">
        <w:rPr>
          <w:rStyle w:val="OrgDiv"/>
          <w:color w:val="auto"/>
          <w:sz w:val="20"/>
          <w14:ligatures w14:val="standard"/>
        </w:rPr>
        <w:t xml:space="preserve"> – Group 3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OrgName"/>
          <w:color w:val="auto"/>
          <w:sz w:val="20"/>
          <w14:ligatures w14:val="standard"/>
        </w:rPr>
        <w:t>York University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City"/>
          <w:sz w:val="20"/>
          <w14:ligatures w14:val="standard"/>
        </w:rPr>
        <w:t>Toronto, ON Canada</w:t>
      </w:r>
      <w:r w:rsidR="00586A35" w:rsidRPr="00586A35">
        <w:rPr>
          <w:sz w:val="20"/>
          <w14:ligatures w14:val="standard"/>
        </w:rPr>
        <w:br/>
      </w:r>
      <w:hyperlink r:id="rId13" w:history="1">
        <w:r w:rsidR="0083116B" w:rsidRPr="006E1056">
          <w:rPr>
            <w:rStyle w:val="Hyperlink"/>
            <w14:ligatures w14:val="standard"/>
          </w:rPr>
          <w:t>jkhidaroo@gmail.com</w:t>
        </w:r>
      </w:hyperlink>
      <w:r w:rsidR="0083116B">
        <w:rPr>
          <w14:ligatures w14:val="standard"/>
        </w:rPr>
        <w:t xml:space="preserve"> </w:t>
      </w:r>
    </w:p>
    <w:p w14:paraId="5E996EDE" w14:textId="0ACBB96B" w:rsidR="00586A35" w:rsidRPr="0083116B" w:rsidRDefault="002B00E6" w:rsidP="00586A35">
      <w:pPr>
        <w:pStyle w:val="Authors"/>
        <w:jc w:val="center"/>
        <w:rPr>
          <w:sz w:val="20"/>
          <w:szCs w:val="18"/>
          <w14:ligatures w14:val="standard"/>
        </w:rPr>
      </w:pPr>
      <w:r>
        <w:rPr>
          <w:rStyle w:val="FirstName"/>
          <w14:ligatures w14:val="standard"/>
        </w:rPr>
        <w:t>Paul Doucet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CSML1020</w:t>
      </w:r>
      <w:r w:rsidR="00985F27">
        <w:rPr>
          <w:rStyle w:val="OrgDiv"/>
          <w:color w:val="auto"/>
          <w:sz w:val="20"/>
          <w14:ligatures w14:val="standard"/>
        </w:rPr>
        <w:t xml:space="preserve"> – Group 3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OrgName"/>
          <w:color w:val="auto"/>
          <w:sz w:val="20"/>
          <w14:ligatures w14:val="standard"/>
        </w:rPr>
        <w:t>York University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City"/>
          <w:sz w:val="20"/>
          <w14:ligatures w14:val="standard"/>
        </w:rPr>
        <w:t>Toronto, ON Canada</w:t>
      </w:r>
      <w:r w:rsidR="00586A35" w:rsidRPr="00586A35">
        <w:rPr>
          <w:sz w:val="20"/>
          <w14:ligatures w14:val="standard"/>
        </w:rPr>
        <w:br/>
      </w:r>
      <w:r w:rsidR="00586A35" w:rsidRPr="0083116B">
        <w:rPr>
          <w:sz w:val="20"/>
          <w14:ligatures w14:val="standard"/>
        </w:rPr>
        <w:t xml:space="preserve"> </w:t>
      </w:r>
      <w:hyperlink r:id="rId14" w:history="1">
        <w:r w:rsidR="0083116B" w:rsidRPr="0083116B">
          <w:rPr>
            <w:rStyle w:val="Hyperlink"/>
            <w14:ligatures w14:val="standard"/>
          </w:rPr>
          <w:t>pjdoucet@gmail.com</w:t>
        </w:r>
      </w:hyperlink>
    </w:p>
    <w:p w14:paraId="7648FFCE" w14:textId="77777777" w:rsidR="00586A35" w:rsidRPr="0083116B" w:rsidRDefault="00586A35" w:rsidP="00694749">
      <w:pPr>
        <w:pStyle w:val="TitleNote"/>
        <w:rPr>
          <w:rFonts w:ascii="Cambria Math" w:hAnsi="Cambria Math" w:cs="Cambria Math"/>
          <w:bCs/>
          <w:color w:val="auto"/>
          <w:sz w:val="16"/>
          <w:szCs w:val="18"/>
          <w:vertAlign w:val="superscript"/>
          <w14:ligatures w14:val="standard"/>
        </w:rPr>
        <w:sectPr w:rsidR="00586A35" w:rsidRPr="0083116B" w:rsidSect="002B00E6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2" w:space="720"/>
          <w:titlePg/>
          <w:docGrid w:linePitch="360"/>
        </w:sectPr>
      </w:pPr>
    </w:p>
    <w:p w14:paraId="698A845C" w14:textId="77777777" w:rsidR="00694749" w:rsidRPr="00586A35" w:rsidRDefault="00694749" w:rsidP="00694749">
      <w:pPr>
        <w:pStyle w:val="AuthNotes"/>
        <w:rPr>
          <w:color w:val="auto"/>
          <w14:ligatures w14:val="standard"/>
        </w:rPr>
      </w:pPr>
    </w:p>
    <w:p w14:paraId="0204A773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07989B15" w14:textId="77777777" w:rsidR="0007392C" w:rsidRPr="00586A35" w:rsidRDefault="007A502C" w:rsidP="00694749">
      <w:pPr>
        <w:pStyle w:val="AbsHead"/>
        <w:rPr>
          <w14:ligatures w14:val="standard"/>
        </w:rPr>
      </w:pPr>
      <w:r w:rsidRPr="00586A35">
        <w:rPr>
          <w14:ligatures w14:val="standard"/>
        </w:rPr>
        <w:t>ABSTRACT</w:t>
      </w:r>
    </w:p>
    <w:p w14:paraId="5FE1631B" w14:textId="77777777" w:rsidR="00671940" w:rsidRDefault="003E5583" w:rsidP="007A502C">
      <w:pPr>
        <w:pStyle w:val="Abstract"/>
        <w:rPr>
          <w:rFonts w:eastAsia="Verdana"/>
          <w14:ligatures w14:val="standard"/>
        </w:rPr>
      </w:pPr>
      <w:r>
        <w:rPr>
          <w:rFonts w:eastAsia="Verdana"/>
          <w14:ligatures w14:val="standard"/>
        </w:rPr>
        <w:t>This paper will explore the classification of plant images to identify new plant diseases using a machine learning model.</w:t>
      </w:r>
      <w:r w:rsidR="00671940">
        <w:rPr>
          <w:rFonts w:eastAsia="Verdana"/>
          <w14:ligatures w14:val="standard"/>
        </w:rPr>
        <w:t xml:space="preserve">  </w:t>
      </w:r>
    </w:p>
    <w:p w14:paraId="04821FDE" w14:textId="54980692" w:rsidR="00DC112E" w:rsidRPr="00586A35" w:rsidRDefault="00671940" w:rsidP="007A502C">
      <w:pPr>
        <w:pStyle w:val="Abstract"/>
        <w:rPr>
          <w:rFonts w:eastAsia="Verdana"/>
          <w14:ligatures w14:val="standard"/>
        </w:rPr>
      </w:pPr>
      <w:r>
        <w:rPr>
          <w:rFonts w:eastAsia="Verdana"/>
          <w14:ligatures w14:val="standard"/>
        </w:rPr>
        <w:t xml:space="preserve">The dataset was obtained from Kaggle and consists of over 87,000 </w:t>
      </w:r>
      <w:r w:rsidR="00AF3DE0">
        <w:rPr>
          <w:rFonts w:eastAsia="Verdana"/>
          <w14:ligatures w14:val="standard"/>
        </w:rPr>
        <w:t>RGB</w:t>
      </w:r>
      <w:r>
        <w:rPr>
          <w:rFonts w:eastAsia="Verdana"/>
          <w14:ligatures w14:val="standard"/>
        </w:rPr>
        <w:t xml:space="preserve"> images of healthy and diseased crop leaves labeled by plant and disease type in 38 different classes.</w:t>
      </w:r>
    </w:p>
    <w:p w14:paraId="7D3E783B" w14:textId="77777777" w:rsidR="0007392C" w:rsidRPr="00586A35" w:rsidRDefault="00675128" w:rsidP="00027936">
      <w:pPr>
        <w:pStyle w:val="CCSHead"/>
        <w:rPr>
          <w:lang w:eastAsia="it-IT"/>
        </w:rPr>
      </w:pPr>
      <w:r w:rsidRPr="00586A35">
        <w:rPr>
          <w:lang w:eastAsia="it-IT"/>
        </w:rPr>
        <w:t>CCS CONCEPTS</w:t>
      </w:r>
    </w:p>
    <w:p w14:paraId="6097618C" w14:textId="06215904" w:rsidR="007D3C28" w:rsidRPr="00586A35" w:rsidRDefault="003C3338" w:rsidP="00675128">
      <w:pPr>
        <w:pStyle w:val="CCSDescription"/>
        <w:rPr>
          <w:rFonts w:cs="Linux Libertine"/>
          <w14:ligatures w14:val="standard"/>
        </w:rPr>
      </w:pPr>
      <w:r w:rsidRPr="00586A35">
        <w:rPr>
          <w14:ligatures w14:val="standard"/>
        </w:rPr>
        <w:t>• </w:t>
      </w:r>
      <w:r w:rsidR="00671940">
        <w:rPr>
          <w:lang w:eastAsia="it-IT"/>
          <w14:ligatures w14:val="standard"/>
        </w:rPr>
        <w:t>Artificial Intelligence</w:t>
      </w:r>
      <w:r w:rsidRPr="00586A35">
        <w:rPr>
          <w14:ligatures w14:val="standard"/>
        </w:rPr>
        <w:t xml:space="preserve"> • </w:t>
      </w:r>
      <w:r w:rsidR="00671940">
        <w:rPr>
          <w:lang w:eastAsia="it-IT"/>
          <w14:ligatures w14:val="standard"/>
        </w:rPr>
        <w:t>Machine Learning</w:t>
      </w:r>
      <w:r w:rsidRPr="00586A35">
        <w:rPr>
          <w14:ligatures w14:val="standard"/>
        </w:rPr>
        <w:t>   • </w:t>
      </w:r>
      <w:r w:rsidR="00671940">
        <w:rPr>
          <w:lang w:eastAsia="it-IT"/>
          <w14:ligatures w14:val="standard"/>
        </w:rPr>
        <w:t>Image Classification</w:t>
      </w:r>
    </w:p>
    <w:p w14:paraId="556B1031" w14:textId="5C9683D6" w:rsidR="009F33A5" w:rsidRPr="00586A35" w:rsidRDefault="009F33A5" w:rsidP="009F33A5">
      <w:pPr>
        <w:pStyle w:val="Head1"/>
        <w:spacing w:before="380"/>
        <w:rPr>
          <w14:ligatures w14:val="standard"/>
        </w:rPr>
      </w:pPr>
      <w:r w:rsidRPr="00586A35">
        <w:rPr>
          <w:rStyle w:val="Label"/>
          <w14:ligatures w14:val="standard"/>
        </w:rPr>
        <w:t>1</w:t>
      </w:r>
      <w:r w:rsidRPr="00586A35">
        <w:rPr>
          <w14:ligatures w14:val="standard"/>
        </w:rPr>
        <w:t> </w:t>
      </w:r>
      <w:r>
        <w:rPr>
          <w14:ligatures w14:val="standard"/>
        </w:rPr>
        <w:t>Introduction</w:t>
      </w:r>
    </w:p>
    <w:p w14:paraId="14A33D15" w14:textId="629EE0FA" w:rsidR="009F33A5" w:rsidRDefault="00A5512A" w:rsidP="00675128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The project is a supervised multi-class image classification analysis to identify plant diseases by the image of their leaves.</w:t>
      </w:r>
    </w:p>
    <w:p w14:paraId="0429C26C" w14:textId="25DDBBE0" w:rsidR="00A5512A" w:rsidRPr="00586A35" w:rsidRDefault="00A5512A" w:rsidP="00675128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The dataset consists of 38 categories of images which are divided into training and validation folders.</w:t>
      </w:r>
    </w:p>
    <w:p w14:paraId="3A0FA1F3" w14:textId="3F2E0C83" w:rsidR="00671940" w:rsidRDefault="009F33A5" w:rsidP="00027936">
      <w:pPr>
        <w:pStyle w:val="KeyWordHead"/>
        <w:rPr>
          <w:lang w:eastAsia="it-IT"/>
        </w:rPr>
      </w:pPr>
      <w:r>
        <w:rPr>
          <w:rStyle w:val="Label"/>
          <w14:ligatures w14:val="standard"/>
        </w:rPr>
        <w:t>2</w:t>
      </w:r>
      <w:r w:rsidRPr="00586A35">
        <w:t> </w:t>
      </w:r>
      <w:r w:rsidR="00671940">
        <w:rPr>
          <w:lang w:eastAsia="it-IT"/>
        </w:rPr>
        <w:t>Existing Work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960"/>
      </w:tblGrid>
      <w:tr w:rsidR="009F33A5" w14:paraId="3149A6D4" w14:textId="77777777" w:rsidTr="00406193">
        <w:tc>
          <w:tcPr>
            <w:tcW w:w="2830" w:type="dxa"/>
          </w:tcPr>
          <w:p w14:paraId="489FCA8E" w14:textId="07169590" w:rsidR="009F33A5" w:rsidRPr="00BB7EC8" w:rsidRDefault="009F33A5" w:rsidP="00406193">
            <w:pPr>
              <w:pStyle w:val="Abstract"/>
              <w:rPr>
                <w14:ligatures w14:val="standard"/>
              </w:rPr>
            </w:pPr>
            <w:r>
              <w:t>Plant D</w:t>
            </w:r>
            <w:r w:rsidR="00AF3DE0">
              <w:t>i</w:t>
            </w:r>
            <w:r>
              <w:t>sease Classifictaion-VGG16</w:t>
            </w:r>
          </w:p>
          <w:p w14:paraId="4558696B" w14:textId="5503B5A3" w:rsidR="00BB7EC8" w:rsidRPr="00BB7EC8" w:rsidRDefault="00D511A1" w:rsidP="00406193">
            <w:pPr>
              <w:pStyle w:val="Abstract"/>
              <w:rPr>
                <w:rStyle w:val="Label"/>
                <w14:ligatures w14:val="standard"/>
              </w:rPr>
            </w:pPr>
            <w:hyperlink r:id="rId15" w:history="1">
              <w:r w:rsidR="00BB7EC8" w:rsidRPr="00406193">
                <w:rPr>
                  <w:rStyle w:val="Hyperlink"/>
                  <w14:ligatures w14:val="standard"/>
                </w:rPr>
                <w:t>https://www.kaggle.com/wiwidsetiawan/plant-desease-classifictaion-vgg16</w:t>
              </w:r>
            </w:hyperlink>
          </w:p>
          <w:p w14:paraId="5FC6A511" w14:textId="1B488840" w:rsidR="009F33A5" w:rsidRDefault="009F33A5" w:rsidP="00406193">
            <w:pPr>
              <w:pStyle w:val="Abstract"/>
              <w:rPr>
                <w:rStyle w:val="Label"/>
                <w14:ligatures w14:val="standard"/>
              </w:rPr>
            </w:pPr>
          </w:p>
        </w:tc>
        <w:tc>
          <w:tcPr>
            <w:tcW w:w="1960" w:type="dxa"/>
          </w:tcPr>
          <w:p w14:paraId="62B76925" w14:textId="5EB5BCB6" w:rsidR="009F33A5" w:rsidRDefault="00BB7EC8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Example of classification using the VGG16 pre trained model</w:t>
            </w:r>
          </w:p>
        </w:tc>
      </w:tr>
      <w:tr w:rsidR="00406193" w14:paraId="52722451" w14:textId="77777777" w:rsidTr="00406193">
        <w:tc>
          <w:tcPr>
            <w:tcW w:w="2830" w:type="dxa"/>
          </w:tcPr>
          <w:p w14:paraId="0AFA5474" w14:textId="77777777" w:rsidR="00406193" w:rsidRDefault="00406193" w:rsidP="00406193">
            <w:pPr>
              <w:pStyle w:val="Abstract"/>
            </w:pPr>
            <w:r>
              <w:t>ImageNet: A Large-Scale Hierarchical Image Database, 2009.</w:t>
            </w:r>
          </w:p>
          <w:p w14:paraId="3620DAE2" w14:textId="765D53CC" w:rsidR="00406193" w:rsidRDefault="00D511A1" w:rsidP="00406193">
            <w:pPr>
              <w:pStyle w:val="Abstract"/>
            </w:pPr>
            <w:hyperlink r:id="rId16" w:history="1">
              <w:r w:rsidR="00406193" w:rsidRPr="00406193">
                <w:rPr>
                  <w:rStyle w:val="Hyperlink"/>
                </w:rPr>
                <w:t>https://ieeexplore.ieee.org/document/5206848</w:t>
              </w:r>
            </w:hyperlink>
          </w:p>
        </w:tc>
        <w:tc>
          <w:tcPr>
            <w:tcW w:w="1960" w:type="dxa"/>
          </w:tcPr>
          <w:p w14:paraId="2579F329" w14:textId="53941B2D" w:rsidR="00406193" w:rsidRDefault="00A065CD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ImageNet database documentation</w:t>
            </w:r>
          </w:p>
        </w:tc>
      </w:tr>
      <w:tr w:rsidR="00BB7EC8" w14:paraId="02908C6A" w14:textId="77777777" w:rsidTr="00406193">
        <w:tc>
          <w:tcPr>
            <w:tcW w:w="2830" w:type="dxa"/>
          </w:tcPr>
          <w:p w14:paraId="5328F4D6" w14:textId="5363F312" w:rsidR="00BB7EC8" w:rsidRPr="00BB7EC8" w:rsidRDefault="00BB7EC8" w:rsidP="00406193">
            <w:pPr>
              <w:pStyle w:val="Abstract"/>
              <w:rPr>
                <w14:ligatures w14:val="standard"/>
              </w:rPr>
            </w:pPr>
            <w:r>
              <w:t>Fork of Plant Diseases Classification Using incep3</w:t>
            </w:r>
          </w:p>
          <w:p w14:paraId="7191EC8D" w14:textId="5557CD7C" w:rsidR="00BB7EC8" w:rsidRDefault="00D511A1" w:rsidP="00406193">
            <w:pPr>
              <w:pStyle w:val="Abstract"/>
              <w:rPr>
                <w:rStyle w:val="Label"/>
                <w14:ligatures w14:val="standard"/>
              </w:rPr>
            </w:pPr>
            <w:hyperlink r:id="rId17" w:history="1">
              <w:r w:rsidR="00BB7EC8" w:rsidRPr="00406193">
                <w:rPr>
                  <w:rStyle w:val="Hyperlink"/>
                  <w14:ligatures w14:val="standard"/>
                </w:rPr>
                <w:t>https://www.kaggle.com/vimaladit/fork-of-plant-diseases-classification-using-incep3</w:t>
              </w:r>
            </w:hyperlink>
          </w:p>
        </w:tc>
        <w:tc>
          <w:tcPr>
            <w:tcW w:w="1960" w:type="dxa"/>
          </w:tcPr>
          <w:p w14:paraId="062CDFC0" w14:textId="0EF4775F" w:rsidR="00BB7EC8" w:rsidRDefault="00BB7EC8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Example of classification using the Inception Version 3 pre trained model</w:t>
            </w:r>
          </w:p>
        </w:tc>
      </w:tr>
      <w:tr w:rsidR="00406193" w14:paraId="18ED34CF" w14:textId="77777777" w:rsidTr="00406193">
        <w:tc>
          <w:tcPr>
            <w:tcW w:w="2830" w:type="dxa"/>
          </w:tcPr>
          <w:p w14:paraId="7462115F" w14:textId="7A3CCC95" w:rsidR="00406193" w:rsidRDefault="00406193" w:rsidP="00406193">
            <w:pPr>
              <w:pStyle w:val="Abstract"/>
            </w:pPr>
            <w:r w:rsidRPr="00406193">
              <w:t>Plant Diseases Classification Using AlexNet</w:t>
            </w:r>
          </w:p>
          <w:p w14:paraId="72F942BB" w14:textId="6B33599C" w:rsidR="00406193" w:rsidRDefault="00D511A1" w:rsidP="00406193">
            <w:pPr>
              <w:pStyle w:val="Abstract"/>
            </w:pPr>
            <w:hyperlink r:id="rId18" w:history="1">
              <w:r w:rsidR="00406193">
                <w:rPr>
                  <w:rStyle w:val="Hyperlink"/>
                </w:rPr>
                <w:t>https://www.kaggle.com/vipoooool/plant-diseases-classification-using-alexnet</w:t>
              </w:r>
            </w:hyperlink>
          </w:p>
        </w:tc>
        <w:tc>
          <w:tcPr>
            <w:tcW w:w="1960" w:type="dxa"/>
          </w:tcPr>
          <w:p w14:paraId="5F81FDA9" w14:textId="299B9FB3" w:rsidR="00406193" w:rsidRDefault="00406193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Example classification using the AlexNet pre trained model</w:t>
            </w:r>
          </w:p>
        </w:tc>
      </w:tr>
    </w:tbl>
    <w:p w14:paraId="5CCF9882" w14:textId="60CF6268" w:rsidR="00671940" w:rsidRDefault="009F33A5" w:rsidP="00027936">
      <w:pPr>
        <w:pStyle w:val="KeyWordHead"/>
        <w:rPr>
          <w:lang w:eastAsia="it-IT"/>
        </w:rPr>
      </w:pPr>
      <w:r>
        <w:rPr>
          <w:rStyle w:val="Label"/>
          <w14:ligatures w14:val="standard"/>
        </w:rPr>
        <w:t>3</w:t>
      </w:r>
      <w:r w:rsidRPr="00586A35">
        <w:t> </w:t>
      </w:r>
      <w:r>
        <w:t>M</w:t>
      </w:r>
      <w:r w:rsidR="00671940">
        <w:rPr>
          <w:lang w:eastAsia="it-IT"/>
        </w:rPr>
        <w:t>ethodology</w:t>
      </w:r>
    </w:p>
    <w:p w14:paraId="1E37A7F3" w14:textId="580C932A" w:rsidR="00734D02" w:rsidRDefault="00734D02" w:rsidP="00027936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.1</w:t>
      </w:r>
      <w:r w:rsidRPr="00586A35">
        <w:t> </w:t>
      </w:r>
      <w:r>
        <w:t>Data Preparation</w:t>
      </w:r>
    </w:p>
    <w:p w14:paraId="762DF59A" w14:textId="2BF05890" w:rsidR="00FF73DB" w:rsidRDefault="00FF73DB" w:rsidP="00FF73DB">
      <w:pPr>
        <w:pStyle w:val="Abstract"/>
      </w:pPr>
      <w:r>
        <w:t xml:space="preserve">The dataset was downloaded from the Kaggle website: </w:t>
      </w:r>
      <w:hyperlink r:id="rId19" w:history="1">
        <w:r>
          <w:rPr>
            <w:rStyle w:val="Hyperlink"/>
          </w:rPr>
          <w:t>https://www.kaggle.com/vipoooool/new-plant-diseases-dataset</w:t>
        </w:r>
      </w:hyperlink>
    </w:p>
    <w:p w14:paraId="42833A5F" w14:textId="443E5E0D" w:rsidR="00FF73DB" w:rsidRDefault="00977968" w:rsidP="00FF73DB">
      <w:pPr>
        <w:pStyle w:val="Abstract"/>
      </w:pPr>
      <w:r w:rsidRPr="00977968">
        <w:t>The image dataset was well prepared and did not require any modification</w:t>
      </w:r>
      <w:r>
        <w:t>.</w:t>
      </w:r>
    </w:p>
    <w:p w14:paraId="4D3AD85B" w14:textId="3CDF9090" w:rsidR="00A5512A" w:rsidRDefault="00A5512A" w:rsidP="00FF73DB">
      <w:pPr>
        <w:pStyle w:val="Abstract"/>
      </w:pPr>
      <w:r>
        <w:t>The images were divided into training and validation folders: 70295 training images and 17572 validation images.</w:t>
      </w:r>
    </w:p>
    <w:p w14:paraId="67B9AF63" w14:textId="30A77040" w:rsidR="00A5512A" w:rsidRDefault="00A5512A" w:rsidP="00FF73DB">
      <w:pPr>
        <w:pStyle w:val="Abstract"/>
      </w:pPr>
      <w:r>
        <w:t>The folder names were parsed to obtain some data exploration information.</w:t>
      </w:r>
    </w:p>
    <w:p w14:paraId="737AAF59" w14:textId="77777777" w:rsidR="00AF3DE0" w:rsidRDefault="00AF3DE0" w:rsidP="00AF3DE0">
      <w:pPr>
        <w:pStyle w:val="Caption"/>
      </w:pPr>
    </w:p>
    <w:p w14:paraId="293F9E13" w14:textId="77777777" w:rsidR="00AF3DE0" w:rsidRDefault="00AF3DE0" w:rsidP="00AF3DE0">
      <w:pPr>
        <w:pStyle w:val="Caption"/>
      </w:pPr>
    </w:p>
    <w:p w14:paraId="7D52CBB0" w14:textId="77777777" w:rsidR="00AF3DE0" w:rsidRDefault="00AF3DE0" w:rsidP="00AF3DE0">
      <w:pPr>
        <w:pStyle w:val="Caption"/>
      </w:pPr>
    </w:p>
    <w:p w14:paraId="4BBCD709" w14:textId="77777777" w:rsidR="00AF3DE0" w:rsidRDefault="00AF3DE0">
      <w:pPr>
        <w:spacing w:line="240" w:lineRule="auto"/>
        <w:jc w:val="left"/>
        <w:rPr>
          <w:b/>
          <w:bCs/>
          <w:szCs w:val="18"/>
        </w:rPr>
      </w:pPr>
      <w:r>
        <w:br w:type="page"/>
      </w:r>
    </w:p>
    <w:p w14:paraId="0C22725C" w14:textId="6C5D20B6" w:rsidR="00FF73DB" w:rsidRDefault="00FF73DB" w:rsidP="00AF3DE0">
      <w:pPr>
        <w:pStyle w:val="Caption"/>
      </w:pPr>
      <w:r>
        <w:lastRenderedPageBreak/>
        <w:t xml:space="preserve">Table </w:t>
      </w:r>
      <w:fldSimple w:instr=" SEQ Table \* ARABIC ">
        <w:r w:rsidR="00263ADE">
          <w:rPr>
            <w:noProof/>
          </w:rPr>
          <w:t>1</w:t>
        </w:r>
      </w:fldSimple>
      <w:r>
        <w:t>: Dataset Parsed from Category Folder Names</w:t>
      </w:r>
    </w:p>
    <w:p w14:paraId="4E335957" w14:textId="4EA3158B" w:rsidR="00970A48" w:rsidRDefault="008810E8" w:rsidP="00027936">
      <w:pPr>
        <w:pStyle w:val="Head2"/>
      </w:pPr>
      <w:r w:rsidRPr="008810E8">
        <w:rPr>
          <w:noProof/>
        </w:rPr>
        <w:drawing>
          <wp:inline distT="0" distB="0" distL="0" distR="0" wp14:anchorId="617E575A" wp14:editId="7558B263">
            <wp:extent cx="3048000" cy="5039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1D7D" w14:textId="77777777" w:rsidR="00227877" w:rsidRDefault="00227877" w:rsidP="00027936">
      <w:pPr>
        <w:pStyle w:val="Head2"/>
        <w:rPr>
          <w:rStyle w:val="Label"/>
        </w:rPr>
      </w:pPr>
    </w:p>
    <w:p w14:paraId="573BEDF1" w14:textId="453E5B3D" w:rsidR="00734D02" w:rsidRDefault="00734D02" w:rsidP="00027936">
      <w:pPr>
        <w:pStyle w:val="Head2"/>
      </w:pPr>
      <w:r>
        <w:rPr>
          <w:rStyle w:val="Label"/>
        </w:rPr>
        <w:t>3.</w:t>
      </w:r>
      <w:r w:rsidR="008810E8">
        <w:rPr>
          <w:rStyle w:val="Label"/>
        </w:rPr>
        <w:t>2</w:t>
      </w:r>
      <w:r w:rsidRPr="00586A35">
        <w:t> </w:t>
      </w:r>
      <w:r>
        <w:t>Data Exploration</w:t>
      </w:r>
    </w:p>
    <w:p w14:paraId="05DB084B" w14:textId="27C8452B" w:rsidR="00FF73DB" w:rsidRDefault="00FF73DB" w:rsidP="00FF73DB">
      <w:pPr>
        <w:pStyle w:val="Abstract"/>
      </w:pPr>
      <w:r>
        <w:t xml:space="preserve">The </w:t>
      </w:r>
      <w:r w:rsidR="00227877">
        <w:t xml:space="preserve">dataset consists of images of plant leaves in various conditions.  </w:t>
      </w:r>
      <w:r w:rsidR="00A5512A">
        <w:t>The following graphs</w:t>
      </w:r>
      <w:r w:rsidR="00227877">
        <w:t xml:space="preserve"> show the distribution of this data.</w:t>
      </w:r>
    </w:p>
    <w:p w14:paraId="4D719D39" w14:textId="77777777" w:rsidR="00227877" w:rsidRDefault="00F57AD3" w:rsidP="00027936">
      <w:pPr>
        <w:pStyle w:val="Head2"/>
      </w:pPr>
      <w:r w:rsidRPr="00970A48">
        <w:rPr>
          <w:noProof/>
        </w:rPr>
        <w:drawing>
          <wp:inline distT="0" distB="0" distL="0" distR="0" wp14:anchorId="2DF81D37" wp14:editId="22858493">
            <wp:extent cx="3048000" cy="98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28AB" w14:textId="2F035DAF" w:rsidR="00F57AD3" w:rsidRDefault="00227877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</w:t>
        </w:r>
      </w:fldSimple>
      <w:r>
        <w:t xml:space="preserve">: </w:t>
      </w:r>
      <w:r w:rsidRPr="00FA33B2">
        <w:t>Number of images by plant</w:t>
      </w:r>
    </w:p>
    <w:p w14:paraId="10A9EB60" w14:textId="77777777" w:rsidR="00227877" w:rsidRDefault="00F57AD3" w:rsidP="00027936">
      <w:pPr>
        <w:pStyle w:val="Head2"/>
      </w:pPr>
      <w:r w:rsidRPr="00970A48">
        <w:rPr>
          <w:noProof/>
        </w:rPr>
        <w:drawing>
          <wp:inline distT="0" distB="0" distL="0" distR="0" wp14:anchorId="773BBAB7" wp14:editId="4976EAFA">
            <wp:extent cx="2211294" cy="1925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1020" cy="19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D102" w14:textId="1767C7D4" w:rsidR="00F57AD3" w:rsidRDefault="00227877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</w:t>
        </w:r>
      </w:fldSimple>
      <w:r>
        <w:t xml:space="preserve">: </w:t>
      </w:r>
      <w:r w:rsidRPr="00CE1674">
        <w:t>Relative image percentages by health status</w:t>
      </w:r>
    </w:p>
    <w:p w14:paraId="29284D7C" w14:textId="77777777" w:rsidR="00977968" w:rsidRPr="00977968" w:rsidRDefault="00977968" w:rsidP="00977968"/>
    <w:p w14:paraId="64702CC0" w14:textId="77777777" w:rsidR="00977968" w:rsidRPr="00977968" w:rsidRDefault="00977968" w:rsidP="00977968"/>
    <w:p w14:paraId="1BE7705A" w14:textId="77777777" w:rsidR="00227877" w:rsidRDefault="00F57AD3" w:rsidP="00027936">
      <w:pPr>
        <w:pStyle w:val="Head2"/>
      </w:pPr>
      <w:r w:rsidRPr="00970A48">
        <w:rPr>
          <w:noProof/>
        </w:rPr>
        <w:drawing>
          <wp:inline distT="0" distB="0" distL="0" distR="0" wp14:anchorId="72215342" wp14:editId="0383EE09">
            <wp:extent cx="3048000" cy="1059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CFA7" w14:textId="415486DE" w:rsidR="00F57AD3" w:rsidRPr="00AF3DE0" w:rsidRDefault="00227877" w:rsidP="00AF3DE0">
      <w:pPr>
        <w:pStyle w:val="Caption"/>
      </w:pPr>
      <w:r w:rsidRPr="00AF3DE0">
        <w:t xml:space="preserve">Figure </w:t>
      </w:r>
      <w:fldSimple w:instr=" SEQ Figure \* ARABIC ">
        <w:r w:rsidR="00027936">
          <w:rPr>
            <w:noProof/>
          </w:rPr>
          <w:t>3</w:t>
        </w:r>
      </w:fldSimple>
      <w:r w:rsidRPr="00AF3DE0">
        <w:t>: Number of images by disease</w:t>
      </w:r>
    </w:p>
    <w:p w14:paraId="46034A43" w14:textId="0A314E7D" w:rsidR="00785789" w:rsidRDefault="00785789" w:rsidP="00027936">
      <w:pPr>
        <w:pStyle w:val="Head2"/>
        <w:rPr>
          <w:rStyle w:val="Label"/>
        </w:rPr>
      </w:pPr>
    </w:p>
    <w:p w14:paraId="209CCCFB" w14:textId="77777777" w:rsidR="00977968" w:rsidRDefault="00977968" w:rsidP="00027936">
      <w:pPr>
        <w:pStyle w:val="Head2"/>
        <w:rPr>
          <w:rStyle w:val="Label"/>
        </w:rPr>
      </w:pPr>
    </w:p>
    <w:p w14:paraId="6302A676" w14:textId="6B6B500C" w:rsidR="008810E8" w:rsidRDefault="008810E8" w:rsidP="00027936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</w:t>
      </w:r>
      <w:r w:rsidR="002B1DBE">
        <w:rPr>
          <w:rStyle w:val="Label"/>
        </w:rPr>
        <w:t>3</w:t>
      </w:r>
      <w:r w:rsidRPr="00586A35">
        <w:t> </w:t>
      </w:r>
      <w:r>
        <w:t>Data Preprocessing</w:t>
      </w:r>
    </w:p>
    <w:p w14:paraId="1F0733A4" w14:textId="213B57DF" w:rsidR="00227877" w:rsidRDefault="00227877" w:rsidP="00227877">
      <w:pPr>
        <w:pStyle w:val="Abstract"/>
      </w:pPr>
      <w:r>
        <w:t>The following data preprocessing methods will be evaluated to determine the best data augmentation for our input layer</w:t>
      </w:r>
      <w:r w:rsidR="00D04B26">
        <w:t>:</w:t>
      </w:r>
    </w:p>
    <w:p w14:paraId="7D76AD00" w14:textId="371C7291" w:rsidR="008810E8" w:rsidRPr="00027936" w:rsidRDefault="008810E8" w:rsidP="00027936">
      <w:pPr>
        <w:pStyle w:val="Head2"/>
        <w:numPr>
          <w:ilvl w:val="0"/>
          <w:numId w:val="33"/>
        </w:numPr>
        <w:rPr>
          <w:b w:val="0"/>
          <w:bCs/>
        </w:rPr>
      </w:pPr>
      <w:r w:rsidRPr="00027936">
        <w:rPr>
          <w:b w:val="0"/>
          <w:bCs/>
        </w:rPr>
        <w:t xml:space="preserve">Random </w:t>
      </w:r>
      <w:r w:rsidR="00AF12AA" w:rsidRPr="00027936">
        <w:rPr>
          <w:b w:val="0"/>
          <w:bCs/>
        </w:rPr>
        <w:t>Shear</w:t>
      </w:r>
      <w:r w:rsidRPr="00027936">
        <w:rPr>
          <w:b w:val="0"/>
          <w:bCs/>
        </w:rPr>
        <w:tab/>
      </w:r>
    </w:p>
    <w:p w14:paraId="4CD7E3FE" w14:textId="77777777" w:rsidR="008810E8" w:rsidRPr="00027936" w:rsidRDefault="008810E8" w:rsidP="00027936">
      <w:pPr>
        <w:pStyle w:val="Head2"/>
        <w:numPr>
          <w:ilvl w:val="0"/>
          <w:numId w:val="33"/>
        </w:numPr>
        <w:rPr>
          <w:b w:val="0"/>
          <w:bCs/>
        </w:rPr>
      </w:pPr>
      <w:r w:rsidRPr="00027936">
        <w:rPr>
          <w:b w:val="0"/>
          <w:bCs/>
        </w:rPr>
        <w:t>Random Brightness</w:t>
      </w:r>
    </w:p>
    <w:p w14:paraId="11526A8E" w14:textId="29A83F1F" w:rsidR="008810E8" w:rsidRPr="00027936" w:rsidRDefault="008810E8" w:rsidP="00027936">
      <w:pPr>
        <w:pStyle w:val="Head2"/>
        <w:numPr>
          <w:ilvl w:val="0"/>
          <w:numId w:val="33"/>
        </w:numPr>
        <w:rPr>
          <w:b w:val="0"/>
          <w:bCs/>
        </w:rPr>
      </w:pPr>
      <w:r w:rsidRPr="00027936">
        <w:rPr>
          <w:b w:val="0"/>
          <w:bCs/>
        </w:rPr>
        <w:t>Random Zoom</w:t>
      </w:r>
    </w:p>
    <w:p w14:paraId="489761F6" w14:textId="77777777" w:rsidR="00D04B26" w:rsidRDefault="00D04B26" w:rsidP="00D04B26">
      <w:pPr>
        <w:pStyle w:val="Abstract"/>
      </w:pPr>
      <w:r>
        <w:t xml:space="preserve">The following methods were omitted because the dataset was already pre-processed with those methods: </w:t>
      </w:r>
    </w:p>
    <w:p w14:paraId="729604B0" w14:textId="77777777" w:rsidR="00D04B26" w:rsidRPr="00027936" w:rsidRDefault="00D04B26" w:rsidP="00027936">
      <w:pPr>
        <w:pStyle w:val="Head2"/>
        <w:numPr>
          <w:ilvl w:val="0"/>
          <w:numId w:val="34"/>
        </w:numPr>
        <w:rPr>
          <w:b w:val="0"/>
          <w:bCs/>
        </w:rPr>
      </w:pPr>
      <w:r w:rsidRPr="00027936">
        <w:rPr>
          <w:b w:val="0"/>
          <w:bCs/>
        </w:rPr>
        <w:t>Random Horizontal Shift</w:t>
      </w:r>
    </w:p>
    <w:p w14:paraId="003ECA7A" w14:textId="77777777" w:rsidR="00D04B26" w:rsidRPr="00027936" w:rsidRDefault="00D04B26" w:rsidP="00027936">
      <w:pPr>
        <w:pStyle w:val="Head2"/>
        <w:numPr>
          <w:ilvl w:val="0"/>
          <w:numId w:val="34"/>
        </w:numPr>
        <w:rPr>
          <w:b w:val="0"/>
          <w:bCs/>
        </w:rPr>
      </w:pPr>
      <w:r w:rsidRPr="00027936">
        <w:rPr>
          <w:b w:val="0"/>
          <w:bCs/>
        </w:rPr>
        <w:t>Random Vertical Shift</w:t>
      </w:r>
    </w:p>
    <w:p w14:paraId="03EA6B96" w14:textId="77777777" w:rsidR="00D04B26" w:rsidRPr="00027936" w:rsidRDefault="00D04B26" w:rsidP="00027936">
      <w:pPr>
        <w:pStyle w:val="Head2"/>
        <w:numPr>
          <w:ilvl w:val="0"/>
          <w:numId w:val="34"/>
        </w:numPr>
        <w:rPr>
          <w:b w:val="0"/>
          <w:bCs/>
        </w:rPr>
      </w:pPr>
      <w:r w:rsidRPr="00027936">
        <w:rPr>
          <w:b w:val="0"/>
          <w:bCs/>
        </w:rPr>
        <w:t>Random Horizontal Flip</w:t>
      </w:r>
    </w:p>
    <w:p w14:paraId="532E14FC" w14:textId="77777777" w:rsidR="00D04B26" w:rsidRPr="00027936" w:rsidRDefault="00D04B26" w:rsidP="00027936">
      <w:pPr>
        <w:pStyle w:val="Head2"/>
        <w:numPr>
          <w:ilvl w:val="0"/>
          <w:numId w:val="34"/>
        </w:numPr>
        <w:rPr>
          <w:b w:val="0"/>
          <w:bCs/>
        </w:rPr>
      </w:pPr>
      <w:r w:rsidRPr="00027936">
        <w:rPr>
          <w:b w:val="0"/>
          <w:bCs/>
        </w:rPr>
        <w:t>Random Vertical Flip</w:t>
      </w:r>
    </w:p>
    <w:p w14:paraId="6B12BADB" w14:textId="77777777" w:rsidR="00D04B26" w:rsidRDefault="00D04B26" w:rsidP="00027936">
      <w:pPr>
        <w:pStyle w:val="Head2"/>
      </w:pPr>
    </w:p>
    <w:p w14:paraId="7557F79E" w14:textId="161DD16D" w:rsidR="00227877" w:rsidRDefault="00D04B26" w:rsidP="00027936">
      <w:pPr>
        <w:pStyle w:val="Head2"/>
        <w:jc w:val="center"/>
      </w:pPr>
      <w:r w:rsidRPr="00D04B26">
        <w:rPr>
          <w:noProof/>
        </w:rPr>
        <w:lastRenderedPageBreak/>
        <w:drawing>
          <wp:inline distT="0" distB="0" distL="0" distR="0" wp14:anchorId="3DB9DB3C" wp14:editId="35BDF355">
            <wp:extent cx="1720515" cy="166961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790" cy="17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6EA" w14:textId="6C3AF8C0" w:rsidR="008810E8" w:rsidRDefault="00227877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4</w:t>
        </w:r>
      </w:fldSimple>
      <w:r>
        <w:t xml:space="preserve">: Data Augmentation Visualization for Random </w:t>
      </w:r>
      <w:r w:rsidR="00D04B26">
        <w:t>Brightness</w:t>
      </w:r>
    </w:p>
    <w:p w14:paraId="24096223" w14:textId="77777777" w:rsidR="00D04B26" w:rsidRDefault="00D04B26" w:rsidP="00D04B26">
      <w:pPr>
        <w:keepNext/>
        <w:jc w:val="center"/>
      </w:pPr>
      <w:r w:rsidRPr="00D04B26">
        <w:rPr>
          <w:noProof/>
        </w:rPr>
        <w:drawing>
          <wp:inline distT="0" distB="0" distL="0" distR="0" wp14:anchorId="0138848F" wp14:editId="4F4C5B27">
            <wp:extent cx="1664445" cy="162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7273" cy="16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6B4" w14:textId="60511D12" w:rsidR="00D04B26" w:rsidRDefault="00D04B26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5</w:t>
        </w:r>
      </w:fldSimple>
      <w:r>
        <w:t>: Data Augmentation Visualization for Random Zoom</w:t>
      </w:r>
    </w:p>
    <w:p w14:paraId="54289E5B" w14:textId="77777777" w:rsidR="00977968" w:rsidRPr="00977968" w:rsidRDefault="00977968" w:rsidP="00977968"/>
    <w:p w14:paraId="257B6E52" w14:textId="56C2BFF8" w:rsidR="00120AE6" w:rsidRDefault="00120AE6" w:rsidP="00027936">
      <w:pPr>
        <w:pStyle w:val="Head2"/>
        <w:jc w:val="center"/>
      </w:pPr>
      <w:r w:rsidRPr="00120AE6">
        <w:rPr>
          <w:noProof/>
        </w:rPr>
        <w:drawing>
          <wp:inline distT="0" distB="0" distL="0" distR="0" wp14:anchorId="084B5EC5" wp14:editId="65235B93">
            <wp:extent cx="1583598" cy="152025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4841" cy="15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E868" w14:textId="18201564" w:rsidR="002B1DBE" w:rsidRDefault="00120AE6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6</w:t>
        </w:r>
      </w:fldSimple>
      <w:r>
        <w:t>: Data Augmentation Visualization for Random Shear</w:t>
      </w:r>
    </w:p>
    <w:p w14:paraId="7BAB70A2" w14:textId="354FFD80" w:rsidR="00227877" w:rsidRDefault="00227877" w:rsidP="00027936">
      <w:pPr>
        <w:pStyle w:val="Head2"/>
      </w:pPr>
    </w:p>
    <w:p w14:paraId="79CE5532" w14:textId="3EF35379" w:rsidR="002B1DBE" w:rsidRDefault="002B1DBE" w:rsidP="00AF3DE0">
      <w:pPr>
        <w:pStyle w:val="Caption"/>
      </w:pPr>
      <w:r>
        <w:t xml:space="preserve">Table </w:t>
      </w:r>
      <w:fldSimple w:instr=" SEQ Table \* ARABIC ">
        <w:r w:rsidR="00263ADE">
          <w:rPr>
            <w:noProof/>
          </w:rPr>
          <w:t>2</w:t>
        </w:r>
      </w:fldSimple>
      <w:r>
        <w:t>: Preprocessing Results Based on Baseline VGG16</w:t>
      </w:r>
      <w:r w:rsidR="001A4BD8">
        <w:t xml:space="preserve"> Model </w:t>
      </w:r>
      <w:r>
        <w:t>with Transfer Learning</w:t>
      </w:r>
    </w:p>
    <w:p w14:paraId="687A211E" w14:textId="22AF033D" w:rsidR="002B1DBE" w:rsidRPr="00970A48" w:rsidRDefault="00AF12AA" w:rsidP="00027936">
      <w:pPr>
        <w:pStyle w:val="Head2"/>
      </w:pPr>
      <w:r w:rsidRPr="00AF12AA">
        <w:rPr>
          <w:noProof/>
        </w:rPr>
        <w:drawing>
          <wp:inline distT="0" distB="0" distL="0" distR="0" wp14:anchorId="2F1C0261" wp14:editId="1F0DC652">
            <wp:extent cx="30480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40E3" w14:textId="77777777" w:rsidR="00027936" w:rsidRDefault="00027936" w:rsidP="00027936">
      <w:pPr>
        <w:pStyle w:val="Head2"/>
        <w:rPr>
          <w:rStyle w:val="Label"/>
        </w:rPr>
      </w:pPr>
    </w:p>
    <w:p w14:paraId="405F7164" w14:textId="38F1A1A6" w:rsidR="00120AE6" w:rsidRPr="00AF3DE0" w:rsidRDefault="00120AE6" w:rsidP="00027936">
      <w:pPr>
        <w:pStyle w:val="Head2"/>
      </w:pPr>
      <w:r w:rsidRPr="00AF3DE0">
        <w:rPr>
          <w:rStyle w:val="Label"/>
        </w:rPr>
        <w:t>3.4</w:t>
      </w:r>
      <w:r w:rsidRPr="00AF3DE0">
        <w:t> </w:t>
      </w:r>
      <w:r w:rsidRPr="00AF3DE0">
        <w:t>Data Augmentation Methods Selected</w:t>
      </w:r>
    </w:p>
    <w:p w14:paraId="1BCEA55B" w14:textId="3CC41543" w:rsidR="00F57AD3" w:rsidRDefault="00D04B26" w:rsidP="00D04B26">
      <w:pPr>
        <w:pStyle w:val="Abstract"/>
        <w:rPr>
          <w:rStyle w:val="Label"/>
        </w:rPr>
      </w:pPr>
      <w:r>
        <w:rPr>
          <w:rStyle w:val="Label"/>
        </w:rPr>
        <w:t xml:space="preserve">The results obtained for the preprocessing indicate </w:t>
      </w:r>
      <w:r w:rsidR="00120AE6">
        <w:rPr>
          <w:rStyle w:val="Label"/>
        </w:rPr>
        <w:t>that the shear range method gave the best results and will be used going forward.</w:t>
      </w:r>
    </w:p>
    <w:p w14:paraId="30BDEFB6" w14:textId="77777777" w:rsidR="00027936" w:rsidRDefault="00027936" w:rsidP="00AF3DE0">
      <w:pPr>
        <w:pStyle w:val="Caption"/>
      </w:pPr>
    </w:p>
    <w:p w14:paraId="3CC194E0" w14:textId="77777777" w:rsidR="00027936" w:rsidRDefault="00027936" w:rsidP="00AF3DE0">
      <w:pPr>
        <w:pStyle w:val="Caption"/>
      </w:pPr>
    </w:p>
    <w:p w14:paraId="70DF74F7" w14:textId="01A1F1B0" w:rsidR="00977968" w:rsidRDefault="00977968" w:rsidP="00AF3DE0">
      <w:pPr>
        <w:pStyle w:val="Caption"/>
      </w:pPr>
      <w:r>
        <w:t xml:space="preserve">Table </w:t>
      </w:r>
      <w:fldSimple w:instr=" SEQ Table \* ARABIC ">
        <w:r w:rsidR="00263ADE">
          <w:rPr>
            <w:noProof/>
          </w:rPr>
          <w:t>3</w:t>
        </w:r>
      </w:fldSimple>
      <w:r>
        <w:t>: Data Augmentation Method Selected</w:t>
      </w:r>
    </w:p>
    <w:p w14:paraId="34254C32" w14:textId="77777777" w:rsidR="00120AE6" w:rsidRDefault="00120AE6">
      <w:pPr>
        <w:spacing w:line="240" w:lineRule="auto"/>
        <w:jc w:val="left"/>
        <w:rPr>
          <w:rStyle w:val="Label"/>
        </w:rPr>
      </w:pPr>
      <w:r>
        <w:rPr>
          <w:rStyle w:val="Label"/>
          <w:noProof/>
        </w:rPr>
        <w:drawing>
          <wp:inline distT="0" distB="0" distL="0" distR="0" wp14:anchorId="2AC0E262" wp14:editId="2FA0D5E6">
            <wp:extent cx="3043555" cy="29146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E8A8" w14:textId="77777777" w:rsidR="00120AE6" w:rsidRDefault="00120AE6">
      <w:pPr>
        <w:spacing w:line="240" w:lineRule="auto"/>
        <w:jc w:val="left"/>
        <w:rPr>
          <w:rStyle w:val="Label"/>
        </w:rPr>
      </w:pPr>
    </w:p>
    <w:p w14:paraId="7BC17252" w14:textId="4C1461D7" w:rsidR="00734D02" w:rsidRDefault="00734D02" w:rsidP="00027936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</w:t>
      </w:r>
      <w:r>
        <w:rPr>
          <w:rStyle w:val="Label"/>
        </w:rPr>
        <w:t>5</w:t>
      </w:r>
      <w:r w:rsidRPr="00586A35">
        <w:t> </w:t>
      </w:r>
      <w:r>
        <w:t>Model</w:t>
      </w:r>
      <w:r w:rsidR="00AF3DE0">
        <w:t xml:space="preserve"> Training,</w:t>
      </w:r>
      <w:r>
        <w:t xml:space="preserve"> Evaluation &amp; Selection</w:t>
      </w:r>
    </w:p>
    <w:p w14:paraId="440F623B" w14:textId="3420E02E" w:rsidR="00A461E8" w:rsidRDefault="00942C51" w:rsidP="00B4598C">
      <w:pPr>
        <w:pStyle w:val="Abstract"/>
      </w:pPr>
      <w:r>
        <w:t>The authors</w:t>
      </w:r>
      <w:r w:rsidR="00B4598C">
        <w:t xml:space="preserve"> will be </w:t>
      </w:r>
      <w:r w:rsidR="00AF12AA">
        <w:t>evaluating</w:t>
      </w:r>
      <w:r w:rsidR="00B4598C">
        <w:t xml:space="preserve"> </w:t>
      </w:r>
      <w:r w:rsidR="00A5512A">
        <w:t>custom defined models, several</w:t>
      </w:r>
      <w:r w:rsidR="00AF12AA">
        <w:t xml:space="preserve"> pre-trained models with transfer learning</w:t>
      </w:r>
      <w:r w:rsidR="00A5512A">
        <w:t xml:space="preserve"> as well as evaluating the results of tuning the hyper-parameters using the GridSearch function</w:t>
      </w:r>
      <w:r w:rsidR="00977968">
        <w:t>.</w:t>
      </w:r>
    </w:p>
    <w:p w14:paraId="7B6B3FD4" w14:textId="5698B645" w:rsidR="00145BEF" w:rsidRDefault="00145BEF" w:rsidP="00027936">
      <w:pPr>
        <w:pStyle w:val="Head2"/>
      </w:pPr>
      <w:r>
        <w:t>3.5.1 Custom Defined Models</w:t>
      </w:r>
    </w:p>
    <w:p w14:paraId="7CBC4622" w14:textId="0A141234" w:rsidR="00145BEF" w:rsidRDefault="00942C51" w:rsidP="00942C51">
      <w:pPr>
        <w:pStyle w:val="Abstract"/>
      </w:pPr>
      <w:r>
        <w:t xml:space="preserve">All models in this paper are based on the convolutional neural network architecture. </w:t>
      </w:r>
    </w:p>
    <w:p w14:paraId="716695C6" w14:textId="77777777" w:rsidR="00027936" w:rsidRDefault="00027936" w:rsidP="00027936">
      <w:pPr>
        <w:pStyle w:val="Head2"/>
      </w:pPr>
      <w:r w:rsidRPr="00027936">
        <w:drawing>
          <wp:inline distT="0" distB="0" distL="0" distR="0" wp14:anchorId="18A1B78F" wp14:editId="0E069F14">
            <wp:extent cx="3048000" cy="9950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7D5F" w14:textId="2F317528" w:rsidR="00942C51" w:rsidRDefault="00027936" w:rsidP="0002793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Typical Convolutional Neural Network</w:t>
      </w:r>
    </w:p>
    <w:p w14:paraId="20537267" w14:textId="77777777" w:rsidR="0039786D" w:rsidRDefault="0039786D" w:rsidP="00027936">
      <w:pPr>
        <w:pStyle w:val="Head2"/>
      </w:pPr>
    </w:p>
    <w:p w14:paraId="36D817D6" w14:textId="20229F7D" w:rsidR="00145BEF" w:rsidRDefault="00145BEF" w:rsidP="00027936">
      <w:pPr>
        <w:pStyle w:val="Head2"/>
      </w:pPr>
      <w:r>
        <w:t>3.5.1.1 Custom Defined Model A</w:t>
      </w:r>
    </w:p>
    <w:p w14:paraId="5E1AD9BF" w14:textId="40DF49A7" w:rsidR="00145BEF" w:rsidRDefault="007B5F8E" w:rsidP="007B5F8E">
      <w:pPr>
        <w:pStyle w:val="Abstract"/>
      </w:pPr>
      <w:r>
        <w:t xml:space="preserve">The first iteration of the custom defined model </w:t>
      </w:r>
      <w:r w:rsidR="00A5512A">
        <w:t>ha</w:t>
      </w:r>
      <w:r w:rsidR="00AF3DE0">
        <w:t>s</w:t>
      </w:r>
      <w:r w:rsidR="00A5512A">
        <w:t xml:space="preserve"> a convolution layer, max pooling layer, batch normalization layer and a flatten layer.</w:t>
      </w:r>
    </w:p>
    <w:p w14:paraId="0DD9E038" w14:textId="77777777" w:rsidR="00977968" w:rsidRDefault="00A5512A" w:rsidP="00977968">
      <w:pPr>
        <w:pStyle w:val="Abstract"/>
        <w:keepNext/>
        <w:jc w:val="center"/>
      </w:pPr>
      <w:r w:rsidRPr="00A5512A">
        <w:drawing>
          <wp:inline distT="0" distB="0" distL="0" distR="0" wp14:anchorId="0931EAFB" wp14:editId="5B1057C1">
            <wp:extent cx="2267690" cy="3268132"/>
            <wp:effectExtent l="0" t="0" r="0" b="889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4940B41-5110-46EA-90DA-52151F6C8B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4940B41-5110-46EA-90DA-52151F6C8B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737" r="3090" b="3631"/>
                    <a:stretch/>
                  </pic:blipFill>
                  <pic:spPr>
                    <a:xfrm>
                      <a:off x="0" y="0"/>
                      <a:ext cx="2267690" cy="32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3541" w14:textId="7685B400" w:rsidR="007B5F8E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8</w:t>
        </w:r>
      </w:fldSimple>
      <w:r>
        <w:t>: Custom Defined Model A</w:t>
      </w:r>
    </w:p>
    <w:p w14:paraId="1B174FF3" w14:textId="638389D0" w:rsidR="00145BEF" w:rsidRDefault="00145BEF" w:rsidP="00027936">
      <w:pPr>
        <w:pStyle w:val="Head2"/>
      </w:pPr>
    </w:p>
    <w:p w14:paraId="7A538B98" w14:textId="77777777" w:rsidR="00977968" w:rsidRDefault="00857390" w:rsidP="00027936">
      <w:pPr>
        <w:pStyle w:val="Head2"/>
      </w:pPr>
      <w:r w:rsidRPr="00857390">
        <w:lastRenderedPageBreak/>
        <w:drawing>
          <wp:inline distT="0" distB="0" distL="0" distR="0" wp14:anchorId="47824CB9" wp14:editId="774C332E">
            <wp:extent cx="3048000" cy="961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EEAB" w14:textId="7EFE47D9" w:rsidR="002A497B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9</w:t>
        </w:r>
      </w:fldSimple>
      <w:r>
        <w:t>: Training/Validation Accuracy and Loss for Model A</w:t>
      </w:r>
    </w:p>
    <w:p w14:paraId="6862E3A2" w14:textId="77777777" w:rsidR="00145BEF" w:rsidRDefault="00145BEF" w:rsidP="00027936">
      <w:pPr>
        <w:pStyle w:val="Head2"/>
      </w:pPr>
    </w:p>
    <w:p w14:paraId="34C3AD32" w14:textId="44FA3FF5" w:rsidR="00145BEF" w:rsidRDefault="00145BEF" w:rsidP="00027936">
      <w:pPr>
        <w:pStyle w:val="Head2"/>
      </w:pPr>
      <w:r>
        <w:t>3.5.1.2 Custom Defined Model B</w:t>
      </w:r>
    </w:p>
    <w:p w14:paraId="51D82DDB" w14:textId="6C451ED9" w:rsidR="00145BEF" w:rsidRDefault="00A5512A" w:rsidP="007B5F8E">
      <w:pPr>
        <w:pStyle w:val="Abstract"/>
      </w:pPr>
      <w:r>
        <w:t>The second model</w:t>
      </w:r>
      <w:r w:rsidR="00BA7CC2">
        <w:t xml:space="preserve"> tested added a dropout layer and batch normalization before the output layer.</w:t>
      </w:r>
      <w:r>
        <w:t xml:space="preserve"> </w:t>
      </w:r>
    </w:p>
    <w:p w14:paraId="2B95EF5F" w14:textId="77777777" w:rsidR="00977968" w:rsidRDefault="00A5512A" w:rsidP="00977968">
      <w:pPr>
        <w:pStyle w:val="Abstract"/>
        <w:keepNext/>
        <w:jc w:val="center"/>
      </w:pPr>
      <w:r w:rsidRPr="00A5512A">
        <w:drawing>
          <wp:inline distT="0" distB="0" distL="0" distR="0" wp14:anchorId="7FBE19B7" wp14:editId="6568DA64">
            <wp:extent cx="1980051" cy="4453246"/>
            <wp:effectExtent l="0" t="0" r="1270" b="508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C3A7AF4-EBA4-4029-85CD-868DB02D9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C3A7AF4-EBA4-4029-85CD-868DB02D9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452" t="523" r="3666" b="2991"/>
                    <a:stretch/>
                  </pic:blipFill>
                  <pic:spPr>
                    <a:xfrm>
                      <a:off x="0" y="0"/>
                      <a:ext cx="1993582" cy="448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EB36" w14:textId="52B1C30A" w:rsidR="007B5F8E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10</w:t>
        </w:r>
      </w:fldSimple>
      <w:r>
        <w:t>: Custom Defined Model B</w:t>
      </w:r>
    </w:p>
    <w:p w14:paraId="5B208D38" w14:textId="77777777" w:rsidR="007B5F8E" w:rsidRDefault="007B5F8E" w:rsidP="00027936">
      <w:pPr>
        <w:pStyle w:val="Head2"/>
      </w:pPr>
    </w:p>
    <w:p w14:paraId="0D75F4EB" w14:textId="77777777" w:rsidR="00977968" w:rsidRDefault="00857390" w:rsidP="00027936">
      <w:pPr>
        <w:pStyle w:val="Head2"/>
      </w:pPr>
      <w:r w:rsidRPr="00857390">
        <w:drawing>
          <wp:inline distT="0" distB="0" distL="0" distR="0" wp14:anchorId="790F858C" wp14:editId="286DA1BB">
            <wp:extent cx="3048000" cy="9505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7AFA" w14:textId="1643C149" w:rsidR="00145BEF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11</w:t>
        </w:r>
      </w:fldSimple>
      <w:r>
        <w:t xml:space="preserve">: </w:t>
      </w:r>
      <w:r w:rsidRPr="005910FD">
        <w:t xml:space="preserve"> Training/Validation Accuracy and Loss for Model </w:t>
      </w:r>
      <w:r>
        <w:t>B</w:t>
      </w:r>
    </w:p>
    <w:p w14:paraId="6D640A77" w14:textId="71B131C3" w:rsidR="00145BEF" w:rsidRDefault="00145BEF" w:rsidP="00027936">
      <w:pPr>
        <w:pStyle w:val="Head2"/>
      </w:pPr>
      <w:r>
        <w:t>3.5.1.3 Custom Defined Model C</w:t>
      </w:r>
    </w:p>
    <w:p w14:paraId="31F26441" w14:textId="7DCC4DB2" w:rsidR="00145BEF" w:rsidRDefault="00BA7CC2" w:rsidP="007B5F8E">
      <w:pPr>
        <w:pStyle w:val="Abstract"/>
      </w:pPr>
      <w:r>
        <w:t>The third model trialed saw two additional convolutional layers, with max pooling and batch normalization.</w:t>
      </w:r>
    </w:p>
    <w:p w14:paraId="42C17902" w14:textId="134C23A9" w:rsidR="007B5F8E" w:rsidRDefault="007B5F8E" w:rsidP="00027936">
      <w:pPr>
        <w:pStyle w:val="Head2"/>
      </w:pPr>
    </w:p>
    <w:p w14:paraId="44BA7584" w14:textId="77777777" w:rsidR="00977968" w:rsidRDefault="00BA7CC2" w:rsidP="00027936">
      <w:pPr>
        <w:pStyle w:val="Head2"/>
        <w:jc w:val="center"/>
      </w:pPr>
      <w:r w:rsidRPr="00BA7CC2">
        <w:drawing>
          <wp:inline distT="0" distB="0" distL="0" distR="0" wp14:anchorId="0B432806" wp14:editId="2A632C26">
            <wp:extent cx="1707261" cy="6461894"/>
            <wp:effectExtent l="0" t="0" r="762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0FC1A35-8F8B-4699-A3E6-6F3C7B0F8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0FC1A35-8F8B-4699-A3E6-6F3C7B0F8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" t="271" r="3377" b="3025"/>
                    <a:stretch/>
                  </pic:blipFill>
                  <pic:spPr>
                    <a:xfrm>
                      <a:off x="0" y="0"/>
                      <a:ext cx="1707261" cy="64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CD61" w14:textId="7E4E983F" w:rsidR="007B5F8E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12</w:t>
        </w:r>
      </w:fldSimple>
      <w:r>
        <w:t>: Custom Defined Model C</w:t>
      </w:r>
    </w:p>
    <w:p w14:paraId="3AFCD02E" w14:textId="0970981E" w:rsidR="00145BEF" w:rsidRDefault="00145BEF" w:rsidP="00027936">
      <w:pPr>
        <w:pStyle w:val="Head2"/>
      </w:pPr>
    </w:p>
    <w:p w14:paraId="581201FE" w14:textId="77777777" w:rsidR="00977968" w:rsidRDefault="00857390" w:rsidP="00027936">
      <w:pPr>
        <w:pStyle w:val="Head2"/>
      </w:pPr>
      <w:r w:rsidRPr="00857390">
        <w:lastRenderedPageBreak/>
        <w:drawing>
          <wp:inline distT="0" distB="0" distL="0" distR="0" wp14:anchorId="449A0C0A" wp14:editId="415C8BB3">
            <wp:extent cx="3048000" cy="9791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DBF" w14:textId="5B84EAF0" w:rsidR="002A497B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13</w:t>
        </w:r>
      </w:fldSimple>
      <w:r>
        <w:t>:</w:t>
      </w:r>
      <w:r w:rsidRPr="00BC2BCD">
        <w:t xml:space="preserve"> Training/Validation Accuracy and Loss for Model </w:t>
      </w:r>
      <w:r>
        <w:t>C</w:t>
      </w:r>
    </w:p>
    <w:p w14:paraId="41E16864" w14:textId="557876C0" w:rsidR="00BA7CC2" w:rsidRDefault="00BA7CC2" w:rsidP="00027936">
      <w:pPr>
        <w:pStyle w:val="Head2"/>
      </w:pPr>
    </w:p>
    <w:p w14:paraId="0FCB41E4" w14:textId="5E0B9513" w:rsidR="00145BEF" w:rsidRDefault="00145BEF" w:rsidP="00027936">
      <w:pPr>
        <w:pStyle w:val="Head2"/>
      </w:pPr>
      <w:r>
        <w:t>3.5.1.4 Custom Defined Model D</w:t>
      </w:r>
    </w:p>
    <w:p w14:paraId="74077101" w14:textId="1449D6CD" w:rsidR="00BA7CC2" w:rsidRPr="00BA7CC2" w:rsidRDefault="00BA7CC2" w:rsidP="00BA7CC2">
      <w:pPr>
        <w:pStyle w:val="Abstract"/>
      </w:pPr>
      <w:r>
        <w:t>For the fourth and final custom defined model, a dense layer, dropout layer and a batch normalization layer were added between the second and third convolutional layers.</w:t>
      </w:r>
    </w:p>
    <w:p w14:paraId="652EECBC" w14:textId="1927D2BC" w:rsidR="007B5F8E" w:rsidRDefault="007B5F8E" w:rsidP="007B5F8E">
      <w:pPr>
        <w:pStyle w:val="Abstract"/>
      </w:pPr>
      <w:r>
        <w:t>For the fourth and final iteration of the custom defined model, a dropout layer was added.</w:t>
      </w:r>
    </w:p>
    <w:p w14:paraId="2A89448E" w14:textId="77777777" w:rsidR="00977968" w:rsidRDefault="00BA7CC2" w:rsidP="00977968">
      <w:pPr>
        <w:pStyle w:val="Abstract"/>
        <w:keepNext/>
        <w:jc w:val="center"/>
      </w:pPr>
      <w:r w:rsidRPr="00BA7CC2">
        <w:drawing>
          <wp:inline distT="0" distB="0" distL="0" distR="0" wp14:anchorId="4C6492B9" wp14:editId="1D0A1846">
            <wp:extent cx="1561954" cy="5343525"/>
            <wp:effectExtent l="0" t="0" r="635" b="0"/>
            <wp:docPr id="9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3E0380F-BB2E-4F68-9790-E29166875B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3E0380F-BB2E-4F68-9790-E29166875B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t="211" r="4320" b="2906"/>
                    <a:stretch/>
                  </pic:blipFill>
                  <pic:spPr>
                    <a:xfrm>
                      <a:off x="0" y="0"/>
                      <a:ext cx="1614502" cy="55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3790" w14:textId="4CEFE572" w:rsidR="007B5F8E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14</w:t>
        </w:r>
      </w:fldSimple>
      <w:r>
        <w:t>: Custom Defined Model D</w:t>
      </w:r>
    </w:p>
    <w:p w14:paraId="7CFED220" w14:textId="77777777" w:rsidR="00977968" w:rsidRDefault="00857390" w:rsidP="00027936">
      <w:pPr>
        <w:pStyle w:val="Head2"/>
      </w:pPr>
      <w:r w:rsidRPr="00857390">
        <w:drawing>
          <wp:inline distT="0" distB="0" distL="0" distR="0" wp14:anchorId="0B524A03" wp14:editId="523F1DBB">
            <wp:extent cx="3048000" cy="9671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172" w14:textId="4D1EE1AE" w:rsidR="00145BEF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15</w:t>
        </w:r>
      </w:fldSimple>
      <w:r>
        <w:t>:</w:t>
      </w:r>
      <w:r w:rsidRPr="00E12727">
        <w:t xml:space="preserve"> Training/Validation Accuracy and Loss for Model </w:t>
      </w:r>
      <w:r>
        <w:t>D</w:t>
      </w:r>
    </w:p>
    <w:p w14:paraId="652A6B0F" w14:textId="5A647429" w:rsidR="00145BEF" w:rsidRDefault="00145BEF" w:rsidP="00027936">
      <w:pPr>
        <w:pStyle w:val="Head2"/>
        <w:rPr>
          <w:noProof/>
        </w:rPr>
      </w:pPr>
    </w:p>
    <w:p w14:paraId="78A8022C" w14:textId="769342A1" w:rsidR="00BA7CC2" w:rsidRDefault="00BA7CC2" w:rsidP="00027936">
      <w:pPr>
        <w:pStyle w:val="Head2"/>
      </w:pPr>
      <w:r>
        <w:t>3.5.1.5 Custom Defined Model Results Summary</w:t>
      </w:r>
    </w:p>
    <w:p w14:paraId="2958B7B8" w14:textId="2CFB5C6D" w:rsidR="00BA7CC2" w:rsidRDefault="00BA7CC2" w:rsidP="00027936">
      <w:pPr>
        <w:pStyle w:val="Head2"/>
        <w:rPr>
          <w:noProof/>
        </w:rPr>
      </w:pPr>
      <w:r w:rsidRPr="00BA7CC2">
        <w:rPr>
          <w:noProof/>
        </w:rPr>
        <w:drawing>
          <wp:inline distT="0" distB="0" distL="0" distR="0" wp14:anchorId="42158914" wp14:editId="648E5057">
            <wp:extent cx="3048000" cy="989965"/>
            <wp:effectExtent l="0" t="0" r="0" b="635"/>
            <wp:docPr id="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7FCFDF0-422D-4E3C-B732-38D5B91C51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7FCFDF0-422D-4E3C-B732-38D5B91C51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5FB6" w14:textId="31FFCBF5" w:rsidR="00785789" w:rsidRDefault="00A065CD" w:rsidP="00A461E8">
      <w:pPr>
        <w:pStyle w:val="Abstract"/>
      </w:pPr>
      <w:r>
        <w:t>The Model_</w:t>
      </w:r>
      <w:r w:rsidR="00BA7CC2">
        <w:t>C</w:t>
      </w:r>
      <w:r>
        <w:t xml:space="preserve"> iteration gave the best accuracy for the custom defined classifiers and will be used for further evaluation.</w:t>
      </w:r>
    </w:p>
    <w:p w14:paraId="3D40553D" w14:textId="77777777" w:rsidR="00DF5061" w:rsidRDefault="00DF5061" w:rsidP="00A461E8">
      <w:pPr>
        <w:pStyle w:val="Abstract"/>
      </w:pPr>
    </w:p>
    <w:p w14:paraId="034B31DB" w14:textId="562DB17E" w:rsidR="00AF12AA" w:rsidRDefault="00AF12AA" w:rsidP="00027936">
      <w:pPr>
        <w:pStyle w:val="Head2"/>
      </w:pPr>
      <w:r>
        <w:t>3.5.</w:t>
      </w:r>
      <w:r w:rsidR="00145BEF">
        <w:t>2</w:t>
      </w:r>
      <w:r>
        <w:t xml:space="preserve"> </w:t>
      </w:r>
      <w:r w:rsidR="007B5F8E">
        <w:t>Benchmark</w:t>
      </w:r>
      <w:r w:rsidR="007622D9">
        <w:t>s</w:t>
      </w:r>
      <w:r w:rsidR="007B5F8E">
        <w:t xml:space="preserve"> for </w:t>
      </w:r>
      <w:r w:rsidR="007622D9">
        <w:t xml:space="preserve">Pre-Trained </w:t>
      </w:r>
      <w:r w:rsidR="007B5F8E">
        <w:t>Models with Transfer Learning</w:t>
      </w:r>
      <w:r>
        <w:t xml:space="preserve"> </w:t>
      </w:r>
    </w:p>
    <w:p w14:paraId="0C1E8B6B" w14:textId="1E718389" w:rsidR="00145BEF" w:rsidRDefault="00145BEF" w:rsidP="00145BEF">
      <w:pPr>
        <w:pStyle w:val="Abstract"/>
      </w:pPr>
      <w:r>
        <w:t xml:space="preserve">The accuracy and loss were evaluated for each of the </w:t>
      </w:r>
      <w:r w:rsidR="00977968">
        <w:t>four</w:t>
      </w:r>
      <w:r>
        <w:t xml:space="preserve"> base pre-trained models: VGG16; ResNet50</w:t>
      </w:r>
      <w:r w:rsidR="007B5F8E">
        <w:t xml:space="preserve">; </w:t>
      </w:r>
      <w:r>
        <w:t>InceptionV3</w:t>
      </w:r>
      <w:r w:rsidR="007622D9">
        <w:t xml:space="preserve">; Alexnet </w:t>
      </w:r>
      <w:r>
        <w:t>.</w:t>
      </w:r>
    </w:p>
    <w:p w14:paraId="716104BD" w14:textId="77777777" w:rsidR="00DF5061" w:rsidRDefault="00DF5061" w:rsidP="00027936">
      <w:pPr>
        <w:pStyle w:val="Head2"/>
      </w:pPr>
    </w:p>
    <w:p w14:paraId="0C09470D" w14:textId="6B492D70" w:rsidR="001A4BD8" w:rsidRDefault="001A4BD8" w:rsidP="00027936">
      <w:pPr>
        <w:pStyle w:val="Head2"/>
      </w:pPr>
      <w:r>
        <w:t>3.5.</w:t>
      </w:r>
      <w:r w:rsidR="007B5F8E">
        <w:t>2</w:t>
      </w:r>
      <w:r>
        <w:t>.1 VGG16</w:t>
      </w:r>
      <w:r w:rsidR="00A461E8">
        <w:t xml:space="preserve"> Base Model with Transfer Learning</w:t>
      </w:r>
    </w:p>
    <w:p w14:paraId="6A3CD7DE" w14:textId="77777777" w:rsidR="00977968" w:rsidRDefault="00BA7CC2" w:rsidP="00CE2A24">
      <w:pPr>
        <w:pStyle w:val="Head2"/>
        <w:jc w:val="center"/>
      </w:pPr>
      <w:r w:rsidRPr="00BA7CC2">
        <w:drawing>
          <wp:inline distT="0" distB="0" distL="0" distR="0" wp14:anchorId="4DF266B7" wp14:editId="374D667A">
            <wp:extent cx="1745672" cy="1958912"/>
            <wp:effectExtent l="0" t="0" r="6985" b="3810"/>
            <wp:docPr id="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7B82F0-05ED-44D9-AE69-3242FA5E2A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7B82F0-05ED-44D9-AE69-3242FA5E2A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t="1228" r="3108" b="3808"/>
                    <a:stretch/>
                  </pic:blipFill>
                  <pic:spPr>
                    <a:xfrm>
                      <a:off x="0" y="0"/>
                      <a:ext cx="1757217" cy="19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95B5" w14:textId="0F5929E6" w:rsidR="00BA7CC2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16</w:t>
        </w:r>
      </w:fldSimple>
      <w:r>
        <w:t>: VGG16 Base Model with Transfer Learning</w:t>
      </w:r>
    </w:p>
    <w:p w14:paraId="2D968DE6" w14:textId="6FF84A63" w:rsidR="008810E8" w:rsidRDefault="008810E8" w:rsidP="00DF5061">
      <w:pPr>
        <w:pStyle w:val="AckPara"/>
      </w:pPr>
    </w:p>
    <w:p w14:paraId="234AA2AA" w14:textId="014F206A" w:rsidR="00CE2A24" w:rsidRDefault="00CE2A24" w:rsidP="00DF5061">
      <w:pPr>
        <w:pStyle w:val="AckPara"/>
      </w:pPr>
    </w:p>
    <w:p w14:paraId="539B2F04" w14:textId="77777777" w:rsidR="00CE2A24" w:rsidRDefault="00CE2A24" w:rsidP="00DF5061">
      <w:pPr>
        <w:pStyle w:val="AckPara"/>
      </w:pPr>
    </w:p>
    <w:p w14:paraId="7E24CBD2" w14:textId="77777777" w:rsidR="00977968" w:rsidRDefault="00857390" w:rsidP="00DF5061">
      <w:pPr>
        <w:pStyle w:val="AckPara"/>
      </w:pPr>
      <w:r w:rsidRPr="00857390">
        <w:lastRenderedPageBreak/>
        <w:drawing>
          <wp:inline distT="0" distB="0" distL="0" distR="0" wp14:anchorId="1C808D9E" wp14:editId="0AF00112">
            <wp:extent cx="3048000" cy="1125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67EF" w14:textId="6D246199" w:rsidR="001A4BD8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17</w:t>
        </w:r>
      </w:fldSimple>
      <w:r>
        <w:t>:</w:t>
      </w:r>
      <w:r w:rsidRPr="005D3B45">
        <w:t xml:space="preserve"> Training/Validation Accuracy and Loss for </w:t>
      </w:r>
      <w:r>
        <w:t>VGG16 Base Model</w:t>
      </w:r>
    </w:p>
    <w:p w14:paraId="0C933D9A" w14:textId="551035FF" w:rsidR="001A4BD8" w:rsidRDefault="001A4BD8" w:rsidP="00DF5061">
      <w:pPr>
        <w:pStyle w:val="AckPara"/>
      </w:pPr>
    </w:p>
    <w:p w14:paraId="69F447BC" w14:textId="513FA7C5" w:rsidR="001A4BD8" w:rsidRDefault="001A4BD8" w:rsidP="00DF5061">
      <w:pPr>
        <w:pStyle w:val="AckPara"/>
      </w:pPr>
    </w:p>
    <w:p w14:paraId="26BFB1B2" w14:textId="09E03AA4" w:rsidR="001A4BD8" w:rsidRDefault="001A4BD8" w:rsidP="00027936">
      <w:pPr>
        <w:pStyle w:val="Head2"/>
      </w:pPr>
      <w:r>
        <w:t>3.5.</w:t>
      </w:r>
      <w:r w:rsidR="007622D9">
        <w:t>2</w:t>
      </w:r>
      <w:r>
        <w:t>.2 ResNet50</w:t>
      </w:r>
      <w:r w:rsidR="00A461E8">
        <w:t xml:space="preserve"> Base Model with Transfer Learning</w:t>
      </w:r>
    </w:p>
    <w:p w14:paraId="580C3380" w14:textId="63CCB168" w:rsidR="001A4BD8" w:rsidRDefault="001A4BD8" w:rsidP="00BA7CC2">
      <w:pPr>
        <w:pStyle w:val="Abstract"/>
      </w:pPr>
    </w:p>
    <w:p w14:paraId="6BB59195" w14:textId="77777777" w:rsidR="00942C51" w:rsidRDefault="00BA7CC2" w:rsidP="00942C51">
      <w:pPr>
        <w:pStyle w:val="Abstract"/>
        <w:keepNext/>
        <w:jc w:val="center"/>
      </w:pPr>
      <w:r w:rsidRPr="00BA7CC2">
        <w:drawing>
          <wp:inline distT="0" distB="0" distL="0" distR="0" wp14:anchorId="21DFCDA7" wp14:editId="47F4792D">
            <wp:extent cx="1377538" cy="1567287"/>
            <wp:effectExtent l="0" t="0" r="0" b="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1EAE394-8BEE-4932-A3F0-14307B33C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1EAE394-8BEE-4932-A3F0-14307B33C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t="942" r="4139" b="3798"/>
                    <a:stretch/>
                  </pic:blipFill>
                  <pic:spPr>
                    <a:xfrm>
                      <a:off x="0" y="0"/>
                      <a:ext cx="1396018" cy="15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C803" w14:textId="306D8D14" w:rsidR="00BA7CC2" w:rsidRDefault="00942C51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18</w:t>
        </w:r>
      </w:fldSimple>
      <w:r w:rsidRPr="00E024E5">
        <w:t xml:space="preserve">: </w:t>
      </w:r>
      <w:r>
        <w:t>ResNet50</w:t>
      </w:r>
      <w:r w:rsidRPr="00E024E5">
        <w:t xml:space="preserve"> Base Model with Transfer Learning</w:t>
      </w:r>
    </w:p>
    <w:p w14:paraId="338FD896" w14:textId="77777777" w:rsidR="00BA7CC2" w:rsidRDefault="00BA7CC2" w:rsidP="00027936">
      <w:pPr>
        <w:pStyle w:val="Head2"/>
      </w:pPr>
    </w:p>
    <w:p w14:paraId="525EF154" w14:textId="0E7E0958" w:rsidR="001A4BD8" w:rsidRDefault="001A4BD8" w:rsidP="00027936">
      <w:pPr>
        <w:pStyle w:val="Head2"/>
      </w:pPr>
    </w:p>
    <w:p w14:paraId="101FE3FA" w14:textId="77777777" w:rsidR="00977968" w:rsidRDefault="00857390" w:rsidP="00027936">
      <w:pPr>
        <w:pStyle w:val="Head2"/>
      </w:pPr>
      <w:r w:rsidRPr="00857390">
        <w:drawing>
          <wp:inline distT="0" distB="0" distL="0" distR="0" wp14:anchorId="10F33A67" wp14:editId="3A269B0F">
            <wp:extent cx="3048000" cy="10401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55DC" w14:textId="352B4F87" w:rsidR="001A4BD8" w:rsidRDefault="00977968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19</w:t>
        </w:r>
      </w:fldSimple>
      <w:r w:rsidRPr="00306E03">
        <w:t xml:space="preserve">: Training/Validation Accuracy and Loss for </w:t>
      </w:r>
      <w:r w:rsidR="00942C51">
        <w:t xml:space="preserve">ResNet50 </w:t>
      </w:r>
      <w:r w:rsidRPr="00306E03">
        <w:t>Base Model</w:t>
      </w:r>
    </w:p>
    <w:p w14:paraId="73656A10" w14:textId="77777777" w:rsidR="001A4BD8" w:rsidRDefault="001A4BD8" w:rsidP="00027936">
      <w:pPr>
        <w:pStyle w:val="Head2"/>
      </w:pPr>
    </w:p>
    <w:p w14:paraId="11625B5B" w14:textId="4D6D16C5" w:rsidR="002B00E6" w:rsidRDefault="002B00E6" w:rsidP="00027936">
      <w:pPr>
        <w:pStyle w:val="Head2"/>
      </w:pPr>
      <w:r>
        <w:t>3.5.</w:t>
      </w:r>
      <w:r w:rsidR="007622D9">
        <w:t>2</w:t>
      </w:r>
      <w:r>
        <w:t>.3 InceptionV3</w:t>
      </w:r>
      <w:r w:rsidR="00A461E8">
        <w:t xml:space="preserve"> Base Model with Transfer Learning</w:t>
      </w:r>
    </w:p>
    <w:p w14:paraId="5EE80210" w14:textId="77777777" w:rsidR="00027936" w:rsidRDefault="00027936" w:rsidP="00027936">
      <w:pPr>
        <w:pStyle w:val="Head2"/>
      </w:pPr>
    </w:p>
    <w:p w14:paraId="37EB9393" w14:textId="77777777" w:rsidR="00942C51" w:rsidRDefault="00BA7CC2" w:rsidP="00942C51">
      <w:pPr>
        <w:pStyle w:val="Abstract"/>
        <w:keepNext/>
        <w:jc w:val="center"/>
      </w:pPr>
      <w:r w:rsidRPr="00BA7CC2">
        <w:rPr>
          <w:noProof/>
        </w:rPr>
        <w:drawing>
          <wp:inline distT="0" distB="0" distL="0" distR="0" wp14:anchorId="71BD5632" wp14:editId="6F7B58CD">
            <wp:extent cx="1194298" cy="1353787"/>
            <wp:effectExtent l="0" t="0" r="6350" b="0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6FEBA02-9E7B-42ED-A27C-46CCA27177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6FEBA02-9E7B-42ED-A27C-46CCA27177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t="1140" r="3623" b="3445"/>
                    <a:stretch/>
                  </pic:blipFill>
                  <pic:spPr>
                    <a:xfrm>
                      <a:off x="0" y="0"/>
                      <a:ext cx="1297426" cy="14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55" w14:textId="0F4DD84A" w:rsidR="00BA7CC2" w:rsidRDefault="00942C51" w:rsidP="00AF3DE0">
      <w:pPr>
        <w:pStyle w:val="Caption"/>
        <w:rPr>
          <w:noProof/>
        </w:rPr>
      </w:pPr>
      <w:r>
        <w:t xml:space="preserve">Figure </w:t>
      </w:r>
      <w:fldSimple w:instr=" SEQ Figure \* ARABIC ">
        <w:r w:rsidR="00027936">
          <w:rPr>
            <w:noProof/>
          </w:rPr>
          <w:t>20</w:t>
        </w:r>
      </w:fldSimple>
      <w:r w:rsidRPr="00473B2F">
        <w:t xml:space="preserve">: </w:t>
      </w:r>
      <w:r>
        <w:t>InceptionV3</w:t>
      </w:r>
      <w:r w:rsidRPr="00473B2F">
        <w:t xml:space="preserve"> Base Model with Transfer Learning</w:t>
      </w:r>
    </w:p>
    <w:p w14:paraId="38DF0915" w14:textId="77777777" w:rsidR="00942C51" w:rsidRDefault="00857390" w:rsidP="00027936">
      <w:pPr>
        <w:pStyle w:val="Head2"/>
      </w:pPr>
      <w:r w:rsidRPr="00857390">
        <w:drawing>
          <wp:inline distT="0" distB="0" distL="0" distR="0" wp14:anchorId="45A53F3C" wp14:editId="734E000B">
            <wp:extent cx="3048000" cy="10915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304C" w14:textId="7D94E0F1" w:rsidR="002B00E6" w:rsidRDefault="00942C51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21</w:t>
        </w:r>
      </w:fldSimple>
      <w:r w:rsidRPr="00D21B3C">
        <w:t xml:space="preserve">: Training/Validation Accuracy and Loss for </w:t>
      </w:r>
      <w:r>
        <w:t>InceptionV3</w:t>
      </w:r>
      <w:r w:rsidRPr="00D21B3C">
        <w:t xml:space="preserve"> Base Model</w:t>
      </w:r>
    </w:p>
    <w:p w14:paraId="6308CDDA" w14:textId="68B7B856" w:rsidR="00785789" w:rsidRDefault="00785789" w:rsidP="00027936">
      <w:pPr>
        <w:pStyle w:val="Head2"/>
      </w:pPr>
    </w:p>
    <w:p w14:paraId="6B27B78C" w14:textId="1329BC34" w:rsidR="00785789" w:rsidRDefault="00785789" w:rsidP="00027936">
      <w:pPr>
        <w:pStyle w:val="Head2"/>
      </w:pPr>
      <w:bookmarkStart w:id="1" w:name="_Hlk45869796"/>
      <w:r>
        <w:t>3.5.</w:t>
      </w:r>
      <w:r w:rsidR="007622D9">
        <w:t>2</w:t>
      </w:r>
      <w:r>
        <w:t>.4 Alexnet Base Model with Transfer Learning</w:t>
      </w:r>
      <w:bookmarkEnd w:id="1"/>
    </w:p>
    <w:p w14:paraId="4325D455" w14:textId="1D4F989F" w:rsidR="00BA7CC2" w:rsidRDefault="00BA7CC2" w:rsidP="00027936">
      <w:pPr>
        <w:pStyle w:val="Head2"/>
      </w:pPr>
    </w:p>
    <w:p w14:paraId="62B47472" w14:textId="77777777" w:rsidR="00263ADE" w:rsidRDefault="00BA7CC2" w:rsidP="00027936">
      <w:pPr>
        <w:pStyle w:val="Head2"/>
      </w:pPr>
      <w:r w:rsidRPr="00BA7CC2">
        <w:drawing>
          <wp:inline distT="0" distB="0" distL="0" distR="0" wp14:anchorId="1114FC6A" wp14:editId="20426D0A">
            <wp:extent cx="2574577" cy="4405745"/>
            <wp:effectExtent l="0" t="0" r="0" b="0"/>
            <wp:docPr id="31" name="Picture 31">
              <a:extLst xmlns:a="http://schemas.openxmlformats.org/drawingml/2006/main">
                <a:ext uri="{FF2B5EF4-FFF2-40B4-BE49-F238E27FC236}">
                  <a16:creationId xmlns:a16="http://schemas.microsoft.com/office/drawing/2014/main" id="{75C2D406-C52E-4B36-9BD5-48B5926072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>
                      <a:extLst>
                        <a:ext uri="{FF2B5EF4-FFF2-40B4-BE49-F238E27FC236}">
                          <a16:creationId xmlns:a16="http://schemas.microsoft.com/office/drawing/2014/main" id="{75C2D406-C52E-4B36-9BD5-48B5926072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961" cy="44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A24" w14:textId="1A888928" w:rsidR="00BA7CC2" w:rsidRDefault="00263ADE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22</w:t>
        </w:r>
      </w:fldSimple>
      <w:r w:rsidRPr="00AE27BC">
        <w:t xml:space="preserve">: </w:t>
      </w:r>
      <w:r>
        <w:t>AlexNet</w:t>
      </w:r>
      <w:r w:rsidRPr="00AE27BC">
        <w:t xml:space="preserve"> Base Model with Transfer Learning</w:t>
      </w:r>
    </w:p>
    <w:p w14:paraId="731E33D7" w14:textId="0A6BDAF6" w:rsidR="00785789" w:rsidRDefault="00785789" w:rsidP="00027936">
      <w:pPr>
        <w:pStyle w:val="Head2"/>
      </w:pPr>
    </w:p>
    <w:p w14:paraId="66BBCD08" w14:textId="4DB5988D" w:rsidR="00785789" w:rsidRDefault="00785789" w:rsidP="00027936">
      <w:pPr>
        <w:pStyle w:val="Head2"/>
      </w:pPr>
    </w:p>
    <w:p w14:paraId="6A3FC870" w14:textId="77777777" w:rsidR="00942C51" w:rsidRDefault="00857390" w:rsidP="00027936">
      <w:pPr>
        <w:pStyle w:val="Head2"/>
      </w:pPr>
      <w:r w:rsidRPr="00857390">
        <w:lastRenderedPageBreak/>
        <w:drawing>
          <wp:inline distT="0" distB="0" distL="0" distR="0" wp14:anchorId="0D978485" wp14:editId="4B0C2FA0">
            <wp:extent cx="3048000" cy="10439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4199" w14:textId="74BD2BFB" w:rsidR="00785789" w:rsidRDefault="00942C51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23</w:t>
        </w:r>
      </w:fldSimple>
      <w:r w:rsidRPr="00C93C2F">
        <w:t xml:space="preserve">: Training/Validation Accuracy and Loss for </w:t>
      </w:r>
      <w:r>
        <w:t>AlexNet</w:t>
      </w:r>
      <w:r w:rsidRPr="00C93C2F">
        <w:t xml:space="preserve"> Base Model</w:t>
      </w:r>
    </w:p>
    <w:p w14:paraId="1775B33A" w14:textId="420D8E52" w:rsidR="00785789" w:rsidRDefault="00785789" w:rsidP="00027936">
      <w:pPr>
        <w:pStyle w:val="Head2"/>
      </w:pPr>
    </w:p>
    <w:p w14:paraId="0A700EDB" w14:textId="61543B8A" w:rsidR="00BA7CC2" w:rsidRDefault="00BA7CC2" w:rsidP="00027936">
      <w:pPr>
        <w:pStyle w:val="Head2"/>
      </w:pPr>
      <w:r>
        <w:t>3.5.2.5 Pre-Trained Model Results Summary</w:t>
      </w:r>
    </w:p>
    <w:p w14:paraId="77BBB2DD" w14:textId="771A6FCB" w:rsidR="00785789" w:rsidRDefault="00145BEF" w:rsidP="00027936">
      <w:pPr>
        <w:pStyle w:val="Head2"/>
      </w:pPr>
      <w:r w:rsidRPr="00785789">
        <w:rPr>
          <w:noProof/>
        </w:rPr>
        <w:drawing>
          <wp:inline distT="0" distB="0" distL="0" distR="0" wp14:anchorId="4C3FAB64" wp14:editId="6A49C2CD">
            <wp:extent cx="3048000" cy="955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7206"/>
                    <a:stretch/>
                  </pic:blipFill>
                  <pic:spPr bwMode="auto">
                    <a:xfrm>
                      <a:off x="0" y="0"/>
                      <a:ext cx="3048000" cy="9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4CF4" w14:textId="6C4839F0" w:rsidR="00785789" w:rsidRDefault="00785789" w:rsidP="00027936">
      <w:pPr>
        <w:pStyle w:val="Head2"/>
      </w:pPr>
    </w:p>
    <w:p w14:paraId="29E391A4" w14:textId="625A8A6F" w:rsidR="007622D9" w:rsidRDefault="007622D9" w:rsidP="007622D9">
      <w:pPr>
        <w:pStyle w:val="Abstract"/>
      </w:pPr>
      <w:r>
        <w:t>VGG16</w:t>
      </w:r>
      <w:r w:rsidR="00DF5061">
        <w:t xml:space="preserve"> and</w:t>
      </w:r>
      <w:r>
        <w:t xml:space="preserve"> Alexnet </w:t>
      </w:r>
      <w:r w:rsidR="00A065CD">
        <w:t xml:space="preserve">gave the best validation accuracy </w:t>
      </w:r>
      <w:r>
        <w:t xml:space="preserve">and </w:t>
      </w:r>
      <w:r w:rsidR="00A065CD">
        <w:t xml:space="preserve">will be used along with </w:t>
      </w:r>
      <w:r>
        <w:t>Custom Defined Model_</w:t>
      </w:r>
      <w:r w:rsidR="00BA7CC2">
        <w:t>C</w:t>
      </w:r>
      <w:r>
        <w:t xml:space="preserve"> </w:t>
      </w:r>
      <w:r w:rsidR="00A065CD">
        <w:t>in moving forward with our evaluation</w:t>
      </w:r>
      <w:r>
        <w:t>.</w:t>
      </w:r>
    </w:p>
    <w:p w14:paraId="778D8273" w14:textId="77777777" w:rsidR="00263ADE" w:rsidRDefault="00263ADE" w:rsidP="007622D9">
      <w:pPr>
        <w:pStyle w:val="Abstract"/>
      </w:pPr>
    </w:p>
    <w:p w14:paraId="197216BD" w14:textId="1F236688" w:rsidR="008810E8" w:rsidRDefault="008810E8" w:rsidP="00027936">
      <w:pPr>
        <w:pStyle w:val="Head2"/>
      </w:pPr>
      <w:r>
        <w:t>3.5.</w:t>
      </w:r>
      <w:r w:rsidR="006C4198">
        <w:t>3</w:t>
      </w:r>
      <w:r>
        <w:t xml:space="preserve"> </w:t>
      </w:r>
      <w:r w:rsidR="00A20C37">
        <w:t>Hyperparameter Tuning</w:t>
      </w:r>
    </w:p>
    <w:p w14:paraId="60A6D263" w14:textId="61FE46CB" w:rsidR="00263ADE" w:rsidRDefault="00263ADE" w:rsidP="00263ADE">
      <w:pPr>
        <w:pStyle w:val="Abstract"/>
      </w:pPr>
      <w:r>
        <w:t>The hyperparameters were tuned using the GridSearch function with the following parameter ranges:</w:t>
      </w:r>
    </w:p>
    <w:p w14:paraId="322028E6" w14:textId="7ED4E4BF" w:rsidR="00263ADE" w:rsidRDefault="00263ADE" w:rsidP="00263ADE">
      <w:pPr>
        <w:pStyle w:val="Abstract"/>
        <w:numPr>
          <w:ilvl w:val="0"/>
          <w:numId w:val="35"/>
        </w:numPr>
      </w:pPr>
      <w:r>
        <w:t>Learning Rate: 0.01, 0.001, 0.0001</w:t>
      </w:r>
    </w:p>
    <w:p w14:paraId="52C584D7" w14:textId="4FB20F5D" w:rsidR="00263ADE" w:rsidRDefault="00263ADE" w:rsidP="00263ADE">
      <w:pPr>
        <w:pStyle w:val="Abstract"/>
        <w:numPr>
          <w:ilvl w:val="0"/>
          <w:numId w:val="35"/>
        </w:numPr>
      </w:pPr>
      <w:r>
        <w:t>Number of epochs: 3, 5, 10</w:t>
      </w:r>
    </w:p>
    <w:p w14:paraId="6BCFD2CD" w14:textId="616A1F6C" w:rsidR="00263ADE" w:rsidRDefault="00263ADE" w:rsidP="00263ADE">
      <w:pPr>
        <w:pStyle w:val="Abstract"/>
        <w:numPr>
          <w:ilvl w:val="0"/>
          <w:numId w:val="35"/>
        </w:numPr>
      </w:pPr>
      <w:r>
        <w:t>Batch size: 32, 48, 64</w:t>
      </w:r>
    </w:p>
    <w:p w14:paraId="20B22F24" w14:textId="25CB5C40" w:rsidR="008810E8" w:rsidRDefault="00263ADE" w:rsidP="00263ADE">
      <w:pPr>
        <w:pStyle w:val="Abstract"/>
        <w:numPr>
          <w:ilvl w:val="0"/>
          <w:numId w:val="35"/>
        </w:numPr>
      </w:pPr>
      <w:r>
        <w:t>Activation: “softmax”</w:t>
      </w:r>
    </w:p>
    <w:p w14:paraId="059EB7B4" w14:textId="48C3CD47" w:rsidR="00CD564A" w:rsidRDefault="00CD564A" w:rsidP="00CD564A">
      <w:pPr>
        <w:pStyle w:val="Abstract"/>
      </w:pPr>
      <w:r>
        <w:t>The GridSearch produced the following results:</w:t>
      </w:r>
    </w:p>
    <w:p w14:paraId="4180E22A" w14:textId="2AB3211B" w:rsidR="00263ADE" w:rsidRDefault="00263ADE" w:rsidP="00AF3DE0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>: Best Hyperparameters</w:t>
      </w:r>
    </w:p>
    <w:p w14:paraId="47A5E8B0" w14:textId="31D21A35" w:rsidR="00263ADE" w:rsidRPr="00263ADE" w:rsidRDefault="00263ADE" w:rsidP="00263ADE">
      <w:pPr>
        <w:pStyle w:val="Abstract"/>
      </w:pPr>
      <w:r w:rsidRPr="00263ADE">
        <w:drawing>
          <wp:inline distT="0" distB="0" distL="0" distR="0" wp14:anchorId="64442DA8" wp14:editId="0A318948">
            <wp:extent cx="3048000" cy="5797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3C52" w14:textId="0302887A" w:rsidR="00BA7CC2" w:rsidRDefault="00BA7CC2" w:rsidP="00985F27">
      <w:pPr>
        <w:pStyle w:val="Abstract"/>
      </w:pPr>
    </w:p>
    <w:p w14:paraId="1E985101" w14:textId="74CCBC5D" w:rsidR="00ED7A60" w:rsidRDefault="006C4198" w:rsidP="00985F27">
      <w:pPr>
        <w:pStyle w:val="Abstract"/>
        <w:rPr>
          <w:b/>
          <w:bCs/>
        </w:rPr>
      </w:pPr>
      <w:r w:rsidRPr="006C4198">
        <w:rPr>
          <w:b/>
          <w:bCs/>
        </w:rPr>
        <w:t>3.5.</w:t>
      </w:r>
      <w:r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1</w:t>
      </w:r>
      <w:r w:rsidRPr="006C4198">
        <w:rPr>
          <w:b/>
          <w:bCs/>
        </w:rPr>
        <w:t xml:space="preserve"> </w:t>
      </w:r>
      <w:r>
        <w:rPr>
          <w:b/>
          <w:bCs/>
        </w:rPr>
        <w:t>VGG16</w:t>
      </w:r>
      <w:r w:rsidRPr="006C4198">
        <w:rPr>
          <w:b/>
          <w:bCs/>
        </w:rPr>
        <w:t xml:space="preserve"> Model </w:t>
      </w:r>
      <w:r>
        <w:rPr>
          <w:b/>
          <w:bCs/>
        </w:rPr>
        <w:t>Using Best Hyperparameters</w:t>
      </w:r>
    </w:p>
    <w:p w14:paraId="2A417C64" w14:textId="51F95099" w:rsidR="006C4198" w:rsidRDefault="006C4198" w:rsidP="006C4198">
      <w:pPr>
        <w:pStyle w:val="Abstract"/>
      </w:pPr>
      <w:r>
        <w:t>The VGG16 pretrained model using the best found hyperparameters using gridsearch gave the following results, shown in the graph below.</w:t>
      </w:r>
    </w:p>
    <w:p w14:paraId="67E3AD10" w14:textId="77777777" w:rsidR="00263ADE" w:rsidRDefault="00857390" w:rsidP="00263ADE">
      <w:pPr>
        <w:pStyle w:val="Abstract"/>
        <w:keepNext/>
      </w:pPr>
      <w:r w:rsidRPr="00857390">
        <w:drawing>
          <wp:inline distT="0" distB="0" distL="0" distR="0" wp14:anchorId="20896E69" wp14:editId="241AFE62">
            <wp:extent cx="3048000" cy="9048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D9A" w14:textId="12B5B007" w:rsidR="006C4198" w:rsidRDefault="00263ADE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24</w:t>
        </w:r>
      </w:fldSimple>
      <w:r w:rsidRPr="00607CBF">
        <w:t xml:space="preserve">: Training/Validation Accuracy and Loss for </w:t>
      </w:r>
      <w:r>
        <w:t>Tuned VGG16</w:t>
      </w:r>
      <w:r w:rsidRPr="00607CBF">
        <w:t xml:space="preserve"> Model</w:t>
      </w:r>
    </w:p>
    <w:p w14:paraId="108965B1" w14:textId="77777777" w:rsidR="006C4198" w:rsidRDefault="006C4198" w:rsidP="00985F27">
      <w:pPr>
        <w:pStyle w:val="Abstract"/>
        <w:rPr>
          <w:b/>
          <w:bCs/>
        </w:rPr>
      </w:pPr>
      <w:bookmarkStart w:id="2" w:name="_Hlk45869885"/>
    </w:p>
    <w:p w14:paraId="01DDDB5E" w14:textId="12DEAC36" w:rsidR="006C4198" w:rsidRDefault="006C4198" w:rsidP="00985F27">
      <w:pPr>
        <w:pStyle w:val="Abstract"/>
        <w:rPr>
          <w:b/>
          <w:bCs/>
        </w:rPr>
      </w:pPr>
      <w:r w:rsidRPr="006C4198">
        <w:rPr>
          <w:b/>
          <w:bCs/>
        </w:rPr>
        <w:t>3.5.</w:t>
      </w:r>
      <w:r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2</w:t>
      </w:r>
      <w:r w:rsidRPr="006C4198">
        <w:rPr>
          <w:b/>
          <w:bCs/>
        </w:rPr>
        <w:t xml:space="preserve"> </w:t>
      </w:r>
      <w:r>
        <w:rPr>
          <w:b/>
          <w:bCs/>
        </w:rPr>
        <w:t>Custom Defined Model_C</w:t>
      </w:r>
      <w:r w:rsidRPr="006C4198">
        <w:rPr>
          <w:b/>
          <w:bCs/>
        </w:rPr>
        <w:t xml:space="preserve"> </w:t>
      </w:r>
      <w:r>
        <w:rPr>
          <w:b/>
          <w:bCs/>
        </w:rPr>
        <w:t xml:space="preserve">Using Best </w:t>
      </w:r>
      <w:bookmarkEnd w:id="2"/>
      <w:r>
        <w:rPr>
          <w:b/>
          <w:bCs/>
        </w:rPr>
        <w:t>Hyperparameters</w:t>
      </w:r>
    </w:p>
    <w:p w14:paraId="113F5322" w14:textId="01B1B6BB" w:rsidR="006C4198" w:rsidRDefault="006C4198" w:rsidP="006C4198">
      <w:pPr>
        <w:pStyle w:val="Abstract"/>
      </w:pPr>
      <w:r>
        <w:t>The custom defined model “C” with the best found hyperparameters using gridsearch gave the following results, shown in the graph below.</w:t>
      </w:r>
    </w:p>
    <w:p w14:paraId="6213B6BD" w14:textId="77777777" w:rsidR="00263ADE" w:rsidRDefault="00857390" w:rsidP="00263ADE">
      <w:pPr>
        <w:pStyle w:val="Abstract"/>
        <w:keepNext/>
      </w:pPr>
      <w:r w:rsidRPr="00857390">
        <w:rPr>
          <w:b/>
          <w:bCs/>
        </w:rPr>
        <w:drawing>
          <wp:inline distT="0" distB="0" distL="0" distR="0" wp14:anchorId="78466816" wp14:editId="791F2464">
            <wp:extent cx="3048000" cy="8902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F086" w14:textId="672441E8" w:rsidR="006C4198" w:rsidRPr="00406193" w:rsidRDefault="00263ADE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25</w:t>
        </w:r>
      </w:fldSimple>
      <w:r w:rsidRPr="00CF2EB1">
        <w:t xml:space="preserve">: Training/Validation Accuracy and Loss for Tuned </w:t>
      </w:r>
      <w:r>
        <w:t xml:space="preserve">Custom Defined </w:t>
      </w:r>
      <w:r w:rsidRPr="00CF2EB1">
        <w:t>Model</w:t>
      </w:r>
      <w:r>
        <w:rPr>
          <w:noProof/>
        </w:rPr>
        <w:t xml:space="preserve"> C</w:t>
      </w:r>
    </w:p>
    <w:p w14:paraId="15035B6B" w14:textId="77777777" w:rsidR="006C4198" w:rsidRDefault="006C4198" w:rsidP="006C4198">
      <w:pPr>
        <w:pStyle w:val="Abstract"/>
        <w:rPr>
          <w:b/>
          <w:bCs/>
        </w:rPr>
      </w:pPr>
      <w:bookmarkStart w:id="3" w:name="_Hlk45869930"/>
    </w:p>
    <w:p w14:paraId="108A4AF6" w14:textId="77777777" w:rsidR="00CD564A" w:rsidRDefault="00CD564A" w:rsidP="006C4198">
      <w:pPr>
        <w:pStyle w:val="Abstract"/>
        <w:rPr>
          <w:b/>
          <w:bCs/>
        </w:rPr>
      </w:pPr>
    </w:p>
    <w:p w14:paraId="57F4199A" w14:textId="1AA6EACC" w:rsidR="006C4198" w:rsidRDefault="006C4198" w:rsidP="006C4198">
      <w:pPr>
        <w:pStyle w:val="Abstract"/>
        <w:rPr>
          <w:b/>
          <w:bCs/>
        </w:rPr>
      </w:pPr>
      <w:r w:rsidRPr="006C4198">
        <w:rPr>
          <w:b/>
          <w:bCs/>
        </w:rPr>
        <w:t>3.5.</w:t>
      </w:r>
      <w:r w:rsidR="00CB632A"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3</w:t>
      </w:r>
      <w:r w:rsidRPr="006C4198">
        <w:rPr>
          <w:b/>
          <w:bCs/>
        </w:rPr>
        <w:t xml:space="preserve"> </w:t>
      </w:r>
      <w:r>
        <w:rPr>
          <w:b/>
          <w:bCs/>
        </w:rPr>
        <w:t>AlexNet Model</w:t>
      </w:r>
      <w:r w:rsidRPr="006C4198">
        <w:rPr>
          <w:b/>
          <w:bCs/>
        </w:rPr>
        <w:t xml:space="preserve"> Using Best </w:t>
      </w:r>
      <w:r>
        <w:rPr>
          <w:b/>
          <w:bCs/>
        </w:rPr>
        <w:t>Hyperparameters</w:t>
      </w:r>
      <w:r w:rsidRPr="006C4198">
        <w:rPr>
          <w:b/>
          <w:bCs/>
        </w:rPr>
        <w:t xml:space="preserve"> </w:t>
      </w:r>
      <w:bookmarkEnd w:id="3"/>
    </w:p>
    <w:p w14:paraId="061535C9" w14:textId="39B6F25B" w:rsidR="006C4198" w:rsidRDefault="006C4198" w:rsidP="006C4198">
      <w:pPr>
        <w:pStyle w:val="Abstract"/>
      </w:pPr>
      <w:r>
        <w:t>The AlexNet pretrained model using the best found hyperparameters using gridsearch gave the following results, shown in the graph below.</w:t>
      </w:r>
    </w:p>
    <w:p w14:paraId="3F92397A" w14:textId="77777777" w:rsidR="00263ADE" w:rsidRDefault="00857390" w:rsidP="00263ADE">
      <w:pPr>
        <w:pStyle w:val="Abstract"/>
        <w:keepNext/>
      </w:pPr>
      <w:r w:rsidRPr="00857390">
        <w:drawing>
          <wp:inline distT="0" distB="0" distL="0" distR="0" wp14:anchorId="7C1E09C8" wp14:editId="076211F9">
            <wp:extent cx="3048000" cy="9061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DD3A" w14:textId="10B8AE3B" w:rsidR="00263ADE" w:rsidRDefault="00263ADE" w:rsidP="00AF3DE0">
      <w:pPr>
        <w:pStyle w:val="Caption"/>
      </w:pPr>
      <w:r>
        <w:t xml:space="preserve">Figure </w:t>
      </w:r>
      <w:fldSimple w:instr=" SEQ Figure \* ARABIC ">
        <w:r w:rsidR="00027936">
          <w:rPr>
            <w:noProof/>
          </w:rPr>
          <w:t>26</w:t>
        </w:r>
      </w:fldSimple>
      <w:r w:rsidRPr="00513D0F">
        <w:t xml:space="preserve">: Training/Validation Accuracy and Loss for Tuned </w:t>
      </w:r>
      <w:r>
        <w:t>AlexNet Model</w:t>
      </w:r>
    </w:p>
    <w:p w14:paraId="76BD26AD" w14:textId="7E749F8E" w:rsidR="006C4198" w:rsidRDefault="006C4198" w:rsidP="006C4198">
      <w:pPr>
        <w:pStyle w:val="Abstract"/>
      </w:pPr>
    </w:p>
    <w:p w14:paraId="7E7EC423" w14:textId="107429A0" w:rsidR="00406193" w:rsidRDefault="006C4198" w:rsidP="00985F27">
      <w:pPr>
        <w:pStyle w:val="Abstract"/>
      </w:pPr>
      <w:r w:rsidRPr="006C4198">
        <w:rPr>
          <w:b/>
          <w:bCs/>
        </w:rPr>
        <w:t>3.5.</w:t>
      </w:r>
      <w:r w:rsidR="00CB632A"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4</w:t>
      </w:r>
      <w:r w:rsidRPr="006C4198">
        <w:rPr>
          <w:b/>
          <w:bCs/>
        </w:rPr>
        <w:t xml:space="preserve"> </w:t>
      </w:r>
      <w:r>
        <w:rPr>
          <w:b/>
          <w:bCs/>
        </w:rPr>
        <w:t>Hyperparameter Tuning Benchmarks</w:t>
      </w:r>
    </w:p>
    <w:p w14:paraId="4391A995" w14:textId="00A7BCC2" w:rsidR="006C4198" w:rsidRDefault="006C4198" w:rsidP="00985F27">
      <w:pPr>
        <w:pStyle w:val="Abstract"/>
      </w:pPr>
      <w:r w:rsidRPr="006C4198">
        <w:drawing>
          <wp:inline distT="0" distB="0" distL="0" distR="0" wp14:anchorId="3E0119AC" wp14:editId="57C4F04F">
            <wp:extent cx="3048000" cy="6070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AA0E" w14:textId="246A7159" w:rsidR="00263ADE" w:rsidRDefault="00263ADE">
      <w:pPr>
        <w:spacing w:line="240" w:lineRule="auto"/>
        <w:jc w:val="left"/>
        <w:rPr>
          <w:b/>
          <w:bCs/>
        </w:rPr>
      </w:pPr>
    </w:p>
    <w:p w14:paraId="1F322348" w14:textId="77777777" w:rsidR="00CE2A24" w:rsidRDefault="00CE2A24" w:rsidP="00985F27">
      <w:pPr>
        <w:pStyle w:val="Abstract"/>
        <w:rPr>
          <w:b/>
          <w:bCs/>
        </w:rPr>
      </w:pPr>
    </w:p>
    <w:p w14:paraId="1086A479" w14:textId="77777777" w:rsidR="00CE2A24" w:rsidRDefault="00CE2A24" w:rsidP="00985F27">
      <w:pPr>
        <w:pStyle w:val="Abstract"/>
        <w:rPr>
          <w:b/>
          <w:bCs/>
        </w:rPr>
      </w:pPr>
    </w:p>
    <w:p w14:paraId="45C5187B" w14:textId="77777777" w:rsidR="00CE2A24" w:rsidRDefault="00CE2A24" w:rsidP="00985F27">
      <w:pPr>
        <w:pStyle w:val="Abstract"/>
        <w:rPr>
          <w:b/>
          <w:bCs/>
        </w:rPr>
      </w:pPr>
    </w:p>
    <w:p w14:paraId="4A1C4394" w14:textId="77777777" w:rsidR="00CE2A24" w:rsidRDefault="00CE2A24" w:rsidP="00985F27">
      <w:pPr>
        <w:pStyle w:val="Abstract"/>
        <w:rPr>
          <w:b/>
          <w:bCs/>
        </w:rPr>
      </w:pPr>
    </w:p>
    <w:p w14:paraId="3B7F4CDC" w14:textId="3548EF97" w:rsidR="006C4198" w:rsidRDefault="006C4198" w:rsidP="00985F27">
      <w:pPr>
        <w:pStyle w:val="Abstract"/>
        <w:rPr>
          <w:b/>
          <w:bCs/>
        </w:rPr>
      </w:pPr>
      <w:r w:rsidRPr="006C4198">
        <w:rPr>
          <w:b/>
          <w:bCs/>
        </w:rPr>
        <w:lastRenderedPageBreak/>
        <w:t>3.5.</w:t>
      </w:r>
      <w:r w:rsidR="00CB632A">
        <w:rPr>
          <w:b/>
          <w:bCs/>
        </w:rPr>
        <w:t>4</w:t>
      </w:r>
      <w:r w:rsidRPr="006C4198">
        <w:rPr>
          <w:b/>
          <w:bCs/>
        </w:rPr>
        <w:t xml:space="preserve"> </w:t>
      </w:r>
      <w:r w:rsidR="00CB632A">
        <w:rPr>
          <w:b/>
          <w:bCs/>
        </w:rPr>
        <w:t>Summary of Benchmark Results for All Models</w:t>
      </w:r>
    </w:p>
    <w:p w14:paraId="6673B4B6" w14:textId="4738ADB9" w:rsidR="000B2F9E" w:rsidRDefault="00CB632A" w:rsidP="00985F27">
      <w:pPr>
        <w:pStyle w:val="Abstract"/>
      </w:pPr>
      <w:r w:rsidRPr="00CB632A">
        <w:drawing>
          <wp:inline distT="0" distB="0" distL="0" distR="0" wp14:anchorId="646D76D5" wp14:editId="061B7DA2">
            <wp:extent cx="3048000" cy="17849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23B" w14:textId="77777777" w:rsidR="00263ADE" w:rsidRDefault="00263ADE" w:rsidP="00027936">
      <w:pPr>
        <w:pStyle w:val="Head2"/>
      </w:pPr>
      <w:bookmarkStart w:id="4" w:name="_Hlk45896655"/>
    </w:p>
    <w:p w14:paraId="39D6AD41" w14:textId="5B1A15B0" w:rsidR="00734D02" w:rsidRDefault="008810E8" w:rsidP="00027936">
      <w:pPr>
        <w:pStyle w:val="Head2"/>
      </w:pPr>
      <w:r>
        <w:t>3.5.</w:t>
      </w:r>
      <w:r w:rsidR="00ED7A60">
        <w:t>5</w:t>
      </w:r>
      <w:r>
        <w:t xml:space="preserve"> Model</w:t>
      </w:r>
      <w:r w:rsidR="00857390">
        <w:t>s</w:t>
      </w:r>
      <w:r>
        <w:t xml:space="preserve"> </w:t>
      </w:r>
      <w:r w:rsidR="00857390">
        <w:t>Selected</w:t>
      </w:r>
      <w:bookmarkEnd w:id="4"/>
    </w:p>
    <w:p w14:paraId="12BEF65A" w14:textId="6FB96CA8" w:rsidR="00CD564A" w:rsidRDefault="00CD564A" w:rsidP="00CD564A">
      <w:pPr>
        <w:pStyle w:val="Abstract"/>
      </w:pPr>
      <w:r>
        <w:t>The following two models produced the best validation accuracy and are the selected models.</w:t>
      </w:r>
    </w:p>
    <w:p w14:paraId="50346BA9" w14:textId="1000305A" w:rsidR="00CB632A" w:rsidRDefault="00CB632A" w:rsidP="00985F27">
      <w:pPr>
        <w:pStyle w:val="KeyWords"/>
        <w:rPr>
          <w:lang w:eastAsia="it-IT"/>
          <w14:ligatures w14:val="standard"/>
        </w:rPr>
      </w:pPr>
      <w:r w:rsidRPr="00CB632A">
        <w:rPr>
          <w:lang w:eastAsia="it-IT"/>
          <w14:ligatures w14:val="standard"/>
        </w:rPr>
        <w:drawing>
          <wp:inline distT="0" distB="0" distL="0" distR="0" wp14:anchorId="724BAE1B" wp14:editId="69E04140">
            <wp:extent cx="3048000" cy="542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1D6E" w14:textId="58DABC94" w:rsidR="000B2F9E" w:rsidRDefault="000B2F9E" w:rsidP="00985F27">
      <w:pPr>
        <w:pStyle w:val="KeyWords"/>
        <w:rPr>
          <w:lang w:eastAsia="it-IT"/>
          <w14:ligatures w14:val="standard"/>
        </w:rPr>
      </w:pPr>
    </w:p>
    <w:p w14:paraId="42BE47A7" w14:textId="07D12590" w:rsidR="00857390" w:rsidRDefault="00857390" w:rsidP="00027936">
      <w:pPr>
        <w:pStyle w:val="Head2"/>
      </w:pPr>
      <w:r>
        <w:t>3.5.6 Example Prediction</w:t>
      </w:r>
    </w:p>
    <w:p w14:paraId="124C2B3B" w14:textId="77777777" w:rsidR="00CC6639" w:rsidRDefault="00857390" w:rsidP="00CC6639">
      <w:pPr>
        <w:pStyle w:val="KeyWords"/>
        <w:keepNext/>
        <w:jc w:val="center"/>
      </w:pPr>
      <w:r w:rsidRPr="00857390">
        <w:rPr>
          <w:lang w:eastAsia="it-IT"/>
          <w14:ligatures w14:val="standard"/>
        </w:rPr>
        <w:drawing>
          <wp:inline distT="0" distB="0" distL="0" distR="0" wp14:anchorId="148ECD76" wp14:editId="4717C946">
            <wp:extent cx="1555667" cy="1345651"/>
            <wp:effectExtent l="0" t="0" r="6985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8386" cy="14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FFEF" w14:textId="0AB8CABD" w:rsidR="00857390" w:rsidRPr="00586A35" w:rsidRDefault="00CC6639" w:rsidP="00AF3DE0">
      <w:pPr>
        <w:pStyle w:val="Caption"/>
        <w:rPr>
          <w:lang w:eastAsia="it-IT"/>
          <w14:ligatures w14:val="standard"/>
        </w:rPr>
      </w:pPr>
      <w:r>
        <w:t xml:space="preserve">Figure </w:t>
      </w:r>
      <w:fldSimple w:instr=" SEQ Figure \* ARABIC ">
        <w:r w:rsidR="00027936">
          <w:rPr>
            <w:noProof/>
          </w:rPr>
          <w:t>27</w:t>
        </w:r>
      </w:fldSimple>
      <w:r>
        <w:t>: Example Class Prediction Using Model C</w:t>
      </w:r>
    </w:p>
    <w:p w14:paraId="4520C834" w14:textId="77777777" w:rsidR="00CE2A24" w:rsidRDefault="00CE2A24" w:rsidP="00027936">
      <w:pPr>
        <w:pStyle w:val="KeyWordHead"/>
        <w:rPr>
          <w:rStyle w:val="Label"/>
          <w14:ligatures w14:val="standard"/>
        </w:rPr>
      </w:pPr>
    </w:p>
    <w:p w14:paraId="239019FF" w14:textId="09E584B5" w:rsidR="00027936" w:rsidRPr="00586A35" w:rsidRDefault="00A20C37" w:rsidP="00027936">
      <w:pPr>
        <w:pStyle w:val="KeyWordHead"/>
      </w:pPr>
      <w:r>
        <w:rPr>
          <w:rStyle w:val="Label"/>
          <w14:ligatures w14:val="standard"/>
        </w:rPr>
        <w:t>4</w:t>
      </w:r>
      <w:r w:rsidR="009F33A5" w:rsidRPr="00586A35">
        <w:t> </w:t>
      </w:r>
      <w:r w:rsidR="00857390">
        <w:t>Next Steps</w:t>
      </w:r>
    </w:p>
    <w:p w14:paraId="2597BA16" w14:textId="6ECF4208" w:rsidR="00671940" w:rsidRDefault="00CC6639" w:rsidP="00671940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The following will be considered for next steps:</w:t>
      </w:r>
    </w:p>
    <w:p w14:paraId="38034199" w14:textId="23057ED1" w:rsidR="00CC6639" w:rsidRDefault="00CC6639" w:rsidP="00CC6639">
      <w:pPr>
        <w:pStyle w:val="KeyWords"/>
        <w:numPr>
          <w:ilvl w:val="0"/>
          <w:numId w:val="36"/>
        </w:numPr>
        <w:rPr>
          <w:lang w:eastAsia="it-IT"/>
          <w14:ligatures w14:val="standard"/>
        </w:rPr>
      </w:pPr>
      <w:r>
        <w:rPr>
          <w:lang w:eastAsia="it-IT"/>
          <w14:ligatures w14:val="standard"/>
        </w:rPr>
        <w:t>Ensemble model evaluation</w:t>
      </w:r>
    </w:p>
    <w:p w14:paraId="6D01090F" w14:textId="5C7B9F53" w:rsidR="00CC6639" w:rsidRDefault="00CC6639" w:rsidP="00CC6639">
      <w:pPr>
        <w:pStyle w:val="KeyWords"/>
        <w:numPr>
          <w:ilvl w:val="0"/>
          <w:numId w:val="36"/>
        </w:numPr>
        <w:rPr>
          <w:lang w:eastAsia="it-IT"/>
          <w14:ligatures w14:val="standard"/>
        </w:rPr>
      </w:pPr>
      <w:r>
        <w:rPr>
          <w:lang w:eastAsia="it-IT"/>
          <w14:ligatures w14:val="standard"/>
        </w:rPr>
        <w:t>Deploying a detection application with one of the selected models</w:t>
      </w:r>
    </w:p>
    <w:p w14:paraId="0D9C2D4A" w14:textId="084D375D" w:rsidR="00CC6639" w:rsidRDefault="00CC6639" w:rsidP="00CC6639">
      <w:pPr>
        <w:pStyle w:val="KeyWords"/>
        <w:numPr>
          <w:ilvl w:val="0"/>
          <w:numId w:val="36"/>
        </w:numPr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Spark scaling to speed up the processing </w:t>
      </w:r>
    </w:p>
    <w:p w14:paraId="353FE9C7" w14:textId="77777777" w:rsidR="00CE2A24" w:rsidRDefault="00CE2A24" w:rsidP="00027936">
      <w:pPr>
        <w:pStyle w:val="KeyWordHead"/>
        <w:rPr>
          <w:rStyle w:val="Label"/>
          <w14:ligatures w14:val="standard"/>
        </w:rPr>
      </w:pPr>
    </w:p>
    <w:p w14:paraId="5DDACB32" w14:textId="15AD526D" w:rsidR="009F33A5" w:rsidRPr="00586A35" w:rsidRDefault="00A20C37" w:rsidP="00027936">
      <w:pPr>
        <w:pStyle w:val="KeyWordHead"/>
        <w:rPr>
          <w:lang w:eastAsia="it-IT"/>
        </w:rPr>
      </w:pPr>
      <w:r>
        <w:rPr>
          <w:rStyle w:val="Label"/>
          <w14:ligatures w14:val="standard"/>
        </w:rPr>
        <w:t>5</w:t>
      </w:r>
      <w:r w:rsidR="009F33A5" w:rsidRPr="00586A35">
        <w:t> </w:t>
      </w:r>
      <w:r w:rsidR="009F33A5">
        <w:t>Conclusion</w:t>
      </w:r>
    </w:p>
    <w:p w14:paraId="0AA988D7" w14:textId="2F1B906E" w:rsidR="00CC6639" w:rsidRDefault="00CC6639" w:rsidP="00CC6639">
      <w:pPr>
        <w:pStyle w:val="Abstract"/>
      </w:pPr>
      <w:r>
        <w:t>The paper succeeded in producing two models that performed reasonably well for predictive analysis goals.  Further study may be conducted in the future to attempt to further optimize the results.</w:t>
      </w:r>
    </w:p>
    <w:p w14:paraId="31EE458E" w14:textId="395968CC" w:rsidR="00586A35" w:rsidRPr="00586A35" w:rsidRDefault="00586A35" w:rsidP="00586A35">
      <w:pPr>
        <w:pStyle w:val="RefFormatHead"/>
        <w:rPr>
          <w14:ligatures w14:val="standard"/>
        </w:rPr>
      </w:pPr>
      <w:r w:rsidRPr="00586A35">
        <w:rPr>
          <w14:ligatures w14:val="standard"/>
        </w:rPr>
        <w:t>ACM Reference format:</w:t>
      </w:r>
    </w:p>
    <w:p w14:paraId="1CEF2EAE" w14:textId="661EE341" w:rsidR="00586A35" w:rsidRPr="00586A35" w:rsidRDefault="00601ECE" w:rsidP="00586A35">
      <w:pPr>
        <w:pStyle w:val="RefFormatPara"/>
        <w:rPr>
          <w14:ligatures w14:val="standard"/>
        </w:rPr>
      </w:pPr>
      <w:r>
        <w:rPr>
          <w14:ligatures w14:val="standard"/>
        </w:rPr>
        <w:t>Jerry Khidaroo</w:t>
      </w:r>
      <w:r w:rsidR="00586A35" w:rsidRPr="00586A35">
        <w:rPr>
          <w14:ligatures w14:val="standard"/>
        </w:rPr>
        <w:t xml:space="preserve">, </w:t>
      </w:r>
      <w:r>
        <w:rPr>
          <w14:ligatures w14:val="standard"/>
        </w:rPr>
        <w:t>Paul Doucet</w:t>
      </w:r>
      <w:r w:rsidR="00586A35" w:rsidRPr="00586A35">
        <w:rPr>
          <w14:ligatures w14:val="standard"/>
        </w:rPr>
        <w:t>. 20</w:t>
      </w:r>
      <w:r>
        <w:rPr>
          <w14:ligatures w14:val="standard"/>
        </w:rPr>
        <w:t>20</w:t>
      </w:r>
      <w:r w:rsidR="00586A35" w:rsidRPr="00586A35">
        <w:rPr>
          <w14:ligatures w14:val="standard"/>
        </w:rPr>
        <w:t xml:space="preserve">. </w:t>
      </w:r>
      <w:r w:rsidRPr="00601ECE">
        <w:rPr>
          <w:bCs/>
          <w14:ligatures w14:val="standard"/>
        </w:rPr>
        <w:t>New Plant Disease Detection</w:t>
      </w:r>
      <w:r w:rsidR="00586A35" w:rsidRPr="00586A35">
        <w:rPr>
          <w:bCs/>
          <w14:ligatures w14:val="standard"/>
        </w:rPr>
        <w:t xml:space="preserve">. In </w:t>
      </w:r>
      <w:r w:rsidR="00586A35" w:rsidRPr="00586A35">
        <w:rPr>
          <w:bCs/>
          <w:i/>
          <w14:ligatures w14:val="standard"/>
        </w:rPr>
        <w:t xml:space="preserve">Proceedings of </w:t>
      </w:r>
      <w:r>
        <w:rPr>
          <w:bCs/>
          <w:i/>
          <w14:ligatures w14:val="standard"/>
        </w:rPr>
        <w:t>CSML1020</w:t>
      </w:r>
      <w:r w:rsidR="00586A35" w:rsidRPr="00586A35">
        <w:rPr>
          <w:bCs/>
          <w:i/>
          <w14:ligatures w14:val="standard"/>
        </w:rPr>
        <w:t xml:space="preserve"> (</w:t>
      </w:r>
      <w:r>
        <w:rPr>
          <w:bCs/>
          <w:i/>
          <w14:ligatures w14:val="standard"/>
        </w:rPr>
        <w:t>Winter</w:t>
      </w:r>
      <w:r w:rsidR="00586A35" w:rsidRPr="00586A35">
        <w:rPr>
          <w:bCs/>
          <w:i/>
          <w14:ligatures w14:val="standard"/>
        </w:rPr>
        <w:t>’</w:t>
      </w:r>
      <w:r>
        <w:rPr>
          <w:bCs/>
          <w:i/>
          <w14:ligatures w14:val="standard"/>
        </w:rPr>
        <w:t>2020</w:t>
      </w:r>
      <w:r w:rsidR="00586A35" w:rsidRPr="00586A35">
        <w:rPr>
          <w:bCs/>
          <w:i/>
          <w14:ligatures w14:val="standard"/>
        </w:rPr>
        <w:t xml:space="preserve">). </w:t>
      </w:r>
      <w:r>
        <w:rPr>
          <w:bCs/>
          <w:i/>
          <w14:ligatures w14:val="standard"/>
        </w:rPr>
        <w:t>York University</w:t>
      </w:r>
      <w:r w:rsidR="00586A35" w:rsidRPr="00586A35">
        <w:rPr>
          <w:bCs/>
          <w:i/>
          <w14:ligatures w14:val="standard"/>
        </w:rPr>
        <w:t xml:space="preserve">, </w:t>
      </w:r>
      <w:r>
        <w:rPr>
          <w:bCs/>
          <w:i/>
          <w14:ligatures w14:val="standard"/>
        </w:rPr>
        <w:t>Toronto, ON</w:t>
      </w:r>
      <w:r w:rsidR="00586A35" w:rsidRPr="00586A35">
        <w:rPr>
          <w:bCs/>
          <w:i/>
          <w14:ligatures w14:val="standard"/>
        </w:rPr>
        <w:t xml:space="preserve">, </w:t>
      </w:r>
      <w:r>
        <w:rPr>
          <w:bCs/>
          <w:i/>
          <w14:ligatures w14:val="standard"/>
        </w:rPr>
        <w:t>Canada</w:t>
      </w:r>
      <w:r w:rsidR="00586A35" w:rsidRPr="00586A35">
        <w:rPr>
          <w:bCs/>
          <w:i/>
          <w14:ligatures w14:val="standard"/>
        </w:rPr>
        <w:t xml:space="preserve">, </w:t>
      </w:r>
    </w:p>
    <w:p w14:paraId="4FABCD0F" w14:textId="774F87D6" w:rsidR="00F06E88" w:rsidRPr="00586A35" w:rsidRDefault="00F06E88" w:rsidP="00586A35">
      <w:pPr>
        <w:pStyle w:val="Para"/>
        <w:jc w:val="both"/>
        <w:rPr>
          <w:lang w:eastAsia="ja-JP"/>
          <w14:ligatures w14:val="standard"/>
        </w:rPr>
      </w:pPr>
    </w:p>
    <w:p w14:paraId="0CE68CF9" w14:textId="77777777" w:rsidR="00052C34" w:rsidRPr="00586A35" w:rsidRDefault="00052C34" w:rsidP="00052C34">
      <w:pPr>
        <w:pStyle w:val="AckHead"/>
        <w:rPr>
          <w14:ligatures w14:val="standard"/>
        </w:rPr>
      </w:pPr>
      <w:r w:rsidRPr="00586A35">
        <w:rPr>
          <w14:ligatures w14:val="standard"/>
        </w:rPr>
        <w:t>ACKNOWLEDGMENTS</w:t>
      </w:r>
    </w:p>
    <w:p w14:paraId="03BADBBE" w14:textId="1BEA16AD" w:rsidR="00AA10C4" w:rsidRPr="00586A35" w:rsidRDefault="00601ECE" w:rsidP="00857390">
      <w:pPr>
        <w:pStyle w:val="Abstract"/>
      </w:pPr>
      <w:r>
        <w:rPr>
          <w:lang w:eastAsia="it-IT"/>
        </w:rPr>
        <w:t>We would like to thank</w:t>
      </w:r>
      <w:r w:rsidR="00857390">
        <w:rPr>
          <w:lang w:eastAsia="it-IT"/>
        </w:rPr>
        <w:t xml:space="preserve"> </w:t>
      </w:r>
      <w:r w:rsidR="00857390" w:rsidRPr="00857390">
        <w:rPr>
          <w:lang w:eastAsia="it-IT"/>
        </w:rPr>
        <w:t>Karthik Kuber, PhD, MS</w:t>
      </w:r>
      <w:r>
        <w:rPr>
          <w:lang w:eastAsia="it-IT"/>
        </w:rPr>
        <w:t xml:space="preserve"> </w:t>
      </w:r>
      <w:r w:rsidRPr="00601ECE">
        <w:rPr>
          <w:lang w:eastAsia="it-IT"/>
        </w:rPr>
        <w:t xml:space="preserve">for his constructive suggestions during </w:t>
      </w:r>
      <w:r w:rsidR="00CD564A">
        <w:rPr>
          <w:lang w:eastAsia="it-IT"/>
        </w:rPr>
        <w:t>the</w:t>
      </w:r>
      <w:r w:rsidRPr="00601ECE">
        <w:rPr>
          <w:lang w:eastAsia="it-IT"/>
        </w:rPr>
        <w:t xml:space="preserve"> development of this research work.</w:t>
      </w:r>
    </w:p>
    <w:p w14:paraId="328CACBD" w14:textId="77777777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303B5160" w14:textId="77777777" w:rsidR="00BB7EC8" w:rsidRDefault="00586A35" w:rsidP="00601ECE">
      <w:pPr>
        <w:pStyle w:val="Bibentry"/>
      </w:pPr>
      <w:r w:rsidRPr="00586A35">
        <w:rPr>
          <w14:ligatures w14:val="standard"/>
        </w:rPr>
        <w:t>[1]</w:t>
      </w:r>
      <w:r w:rsidR="00BC5BDA" w:rsidRPr="00586A35">
        <w:rPr>
          <w14:ligatures w14:val="standard"/>
        </w:rPr>
        <w:tab/>
      </w:r>
      <w:r w:rsidR="00BB7EC8" w:rsidRPr="00BB7EC8">
        <w:rPr>
          <w:rFonts w:eastAsia="Times New Roman"/>
          <w:szCs w:val="14"/>
        </w:rPr>
        <w:t>Wiwid Setiawan</w:t>
      </w:r>
      <w:r w:rsidR="000E64FC" w:rsidRPr="000E64FC">
        <w:rPr>
          <w:rFonts w:eastAsia="Times New Roman"/>
          <w:szCs w:val="14"/>
        </w:rPr>
        <w:t>, 20</w:t>
      </w:r>
      <w:r w:rsidR="00BB7EC8">
        <w:rPr>
          <w:rFonts w:eastAsia="Times New Roman"/>
          <w:szCs w:val="14"/>
        </w:rPr>
        <w:t>20</w:t>
      </w:r>
      <w:r w:rsidR="000E64FC" w:rsidRPr="000E64FC">
        <w:rPr>
          <w:rFonts w:eastAsia="Times New Roman"/>
          <w:szCs w:val="14"/>
        </w:rPr>
        <w:t>. T</w:t>
      </w:r>
      <w:r w:rsidR="00BB7EC8" w:rsidRPr="00BB7EC8">
        <w:t xml:space="preserve"> </w:t>
      </w:r>
      <w:r w:rsidR="00BB7EC8" w:rsidRPr="00BB7EC8">
        <w:rPr>
          <w:rFonts w:eastAsia="Times New Roman"/>
          <w:szCs w:val="14"/>
        </w:rPr>
        <w:t>Plant Desease Classifictaion-VGG16</w:t>
      </w:r>
      <w:r w:rsidR="000E64FC" w:rsidRPr="000E64FC">
        <w:rPr>
          <w:rFonts w:eastAsia="Times New Roman"/>
          <w:szCs w:val="14"/>
        </w:rPr>
        <w:t> </w:t>
      </w:r>
      <w:hyperlink r:id="rId56" w:history="1">
        <w:r w:rsidR="00BB7EC8">
          <w:rPr>
            <w:rStyle w:val="Hyperlink"/>
          </w:rPr>
          <w:t>https://www.kaggle.com/wiwidsetiawan/plant-desease-classifictaion-vgg16</w:t>
        </w:r>
      </w:hyperlink>
      <w:r w:rsidR="00BB7EC8" w:rsidRPr="000E64FC">
        <w:t xml:space="preserve"> </w:t>
      </w:r>
    </w:p>
    <w:p w14:paraId="462F2D28" w14:textId="7142F1D6" w:rsidR="00732D22" w:rsidRPr="00BB7EC8" w:rsidRDefault="00586A35" w:rsidP="00601ECE">
      <w:pPr>
        <w:pStyle w:val="Bibentry"/>
        <w:rPr>
          <w14:ligatures w14:val="standard"/>
        </w:rPr>
      </w:pPr>
      <w:r w:rsidRPr="00586A35">
        <w:rPr>
          <w14:ligatures w14:val="standard"/>
        </w:rPr>
        <w:t>[</w:t>
      </w:r>
      <w:r w:rsidR="00BB7EC8">
        <w:rPr>
          <w14:ligatures w14:val="standard"/>
        </w:rPr>
        <w:t>2</w:t>
      </w:r>
      <w:r w:rsidRPr="00586A35">
        <w:rPr>
          <w14:ligatures w14:val="standard"/>
        </w:rPr>
        <w:t>]</w:t>
      </w:r>
      <w:r w:rsidR="00BC5BDA" w:rsidRPr="00586A35">
        <w:rPr>
          <w14:ligatures w14:val="standard"/>
        </w:rPr>
        <w:tab/>
      </w:r>
      <w:r w:rsidR="00BB7EC8" w:rsidRPr="00BB7EC8">
        <w:t>Vimal Adit</w:t>
      </w:r>
      <w:r w:rsidR="000E64FC" w:rsidRPr="00BB7EC8">
        <w:t>. 20</w:t>
      </w:r>
      <w:r w:rsidR="00BB7EC8" w:rsidRPr="00BB7EC8">
        <w:t>19</w:t>
      </w:r>
      <w:r w:rsidR="000E64FC" w:rsidRPr="00BB7EC8">
        <w:t>. </w:t>
      </w:r>
      <w:r w:rsidR="00BB7EC8" w:rsidRPr="00BB7EC8">
        <w:t xml:space="preserve">Fork of Plant Diseases Classification Using incep3 </w:t>
      </w:r>
      <w:hyperlink r:id="rId57" w:history="1">
        <w:r w:rsidR="00BB7EC8" w:rsidRPr="00BB7EC8">
          <w:rPr>
            <w:rStyle w:val="Hyperlink"/>
          </w:rPr>
          <w:t>https://www.kaggle.com/vimaladit/fork-of-plant-diseases-classification-using-incep3</w:t>
        </w:r>
      </w:hyperlink>
      <w:r w:rsidR="00BB7EC8" w:rsidRPr="00BB7EC8">
        <w:t xml:space="preserve"> </w:t>
      </w:r>
    </w:p>
    <w:p w14:paraId="1AE42695" w14:textId="523ABC60" w:rsidR="00732D22" w:rsidRDefault="00586A35" w:rsidP="00601ECE">
      <w:pPr>
        <w:pStyle w:val="Bibentry"/>
      </w:pPr>
      <w:r w:rsidRPr="00586A35">
        <w:rPr>
          <w14:ligatures w14:val="standard"/>
        </w:rPr>
        <w:t>[</w:t>
      </w:r>
      <w:r w:rsidR="00BB7EC8">
        <w:rPr>
          <w14:ligatures w14:val="standard"/>
        </w:rPr>
        <w:t>3</w:t>
      </w:r>
      <w:r w:rsidRPr="00586A35">
        <w:rPr>
          <w14:ligatures w14:val="standard"/>
        </w:rPr>
        <w:t>]</w:t>
      </w:r>
      <w:r w:rsidR="00BC5BDA" w:rsidRPr="00586A35">
        <w:rPr>
          <w14:ligatures w14:val="standard"/>
        </w:rPr>
        <w:tab/>
      </w:r>
      <w:r w:rsidR="00A20C37">
        <w:rPr>
          <w14:ligatures w14:val="standard"/>
        </w:rPr>
        <w:t xml:space="preserve">Jason Brownlee 2019,  </w:t>
      </w:r>
      <w:r w:rsidR="00A20C37" w:rsidRPr="00A20C37">
        <w:rPr>
          <w14:ligatures w14:val="standard"/>
        </w:rPr>
        <w:t>Introduction to Python Deep Learning with Keras</w:t>
      </w:r>
      <w:r w:rsidR="00A20C37">
        <w:rPr>
          <w14:ligatures w14:val="standard"/>
        </w:rPr>
        <w:t xml:space="preserve"> </w:t>
      </w:r>
      <w:hyperlink r:id="rId58" w:history="1">
        <w:r w:rsidR="00A20C37">
          <w:rPr>
            <w:rStyle w:val="Hyperlink"/>
          </w:rPr>
          <w:t>https://machinelearningmastery.com/introduction-python-deep-learning-library-keras/</w:t>
        </w:r>
      </w:hyperlink>
    </w:p>
    <w:p w14:paraId="3259941B" w14:textId="12B61ADD" w:rsidR="00A20C37" w:rsidRDefault="00A20C37" w:rsidP="00601ECE">
      <w:pPr>
        <w:pStyle w:val="Bibentry"/>
      </w:pPr>
      <w:r w:rsidRPr="00586A35">
        <w:rPr>
          <w14:ligatures w14:val="standard"/>
        </w:rPr>
        <w:t>[</w:t>
      </w:r>
      <w:r>
        <w:rPr>
          <w14:ligatures w14:val="standard"/>
        </w:rPr>
        <w:t>4</w:t>
      </w:r>
      <w:r w:rsidRPr="00586A35">
        <w:rPr>
          <w14:ligatures w14:val="standard"/>
        </w:rPr>
        <w:t>]</w:t>
      </w:r>
      <w:r w:rsidRPr="00586A35">
        <w:rPr>
          <w14:ligatures w14:val="standard"/>
        </w:rPr>
        <w:tab/>
      </w:r>
      <w:r w:rsidRPr="00A20C37">
        <w:rPr>
          <w14:ligatures w14:val="standard"/>
        </w:rPr>
        <w:t>Antrixsh Gupta</w:t>
      </w:r>
      <w:r>
        <w:rPr>
          <w14:ligatures w14:val="standard"/>
        </w:rPr>
        <w:t xml:space="preserve"> 2020,  </w:t>
      </w:r>
      <w:r w:rsidRPr="00A20C37">
        <w:rPr>
          <w14:ligatures w14:val="standard"/>
        </w:rPr>
        <w:t>How to mount Cloud Storage bucket with GCP compute engine</w:t>
      </w:r>
      <w:r>
        <w:rPr>
          <w14:ligatures w14:val="standard"/>
        </w:rPr>
        <w:t xml:space="preserve"> </w:t>
      </w:r>
      <w:hyperlink r:id="rId59" w:history="1">
        <w:r>
          <w:rPr>
            <w:rStyle w:val="Hyperlink"/>
          </w:rPr>
          <w:t>https://medium.com/@antrixsh/how-to-mount-cloud-storage-bucket-with-gcp-compute-engine-ba7c95ad5349</w:t>
        </w:r>
      </w:hyperlink>
    </w:p>
    <w:p w14:paraId="1ABFA447" w14:textId="2AE4332D" w:rsidR="00A20C37" w:rsidRDefault="00A20C37" w:rsidP="00601ECE">
      <w:pPr>
        <w:pStyle w:val="Bibentry"/>
      </w:pPr>
      <w:r w:rsidRPr="00586A35">
        <w:rPr>
          <w14:ligatures w14:val="standard"/>
        </w:rPr>
        <w:t>[</w:t>
      </w:r>
      <w:r>
        <w:rPr>
          <w14:ligatures w14:val="standard"/>
        </w:rPr>
        <w:t>5</w:t>
      </w:r>
      <w:r w:rsidRPr="00586A35">
        <w:rPr>
          <w14:ligatures w14:val="standard"/>
        </w:rPr>
        <w:t>]</w:t>
      </w:r>
      <w:r w:rsidRPr="00586A35">
        <w:rPr>
          <w14:ligatures w14:val="standard"/>
        </w:rPr>
        <w:tab/>
      </w:r>
      <w:r>
        <w:rPr>
          <w14:ligatures w14:val="standard"/>
        </w:rPr>
        <w:t xml:space="preserve">Keras Documentation, Keras Applications </w:t>
      </w:r>
      <w:hyperlink r:id="rId60" w:history="1">
        <w:r>
          <w:rPr>
            <w:rStyle w:val="Hyperlink"/>
          </w:rPr>
          <w:t>https://keras.io/</w:t>
        </w:r>
        <w:r>
          <w:rPr>
            <w:rStyle w:val="Hyperlink"/>
          </w:rPr>
          <w:t>a</w:t>
        </w:r>
        <w:r>
          <w:rPr>
            <w:rStyle w:val="Hyperlink"/>
          </w:rPr>
          <w:t>pi/applications/</w:t>
        </w:r>
      </w:hyperlink>
    </w:p>
    <w:p w14:paraId="4EC7E8FC" w14:textId="3C3D2C31" w:rsidR="00A20C37" w:rsidRDefault="00A20C37" w:rsidP="00601ECE">
      <w:pPr>
        <w:pStyle w:val="Bibentry"/>
      </w:pPr>
      <w:r w:rsidRPr="00586A35">
        <w:rPr>
          <w14:ligatures w14:val="standard"/>
        </w:rPr>
        <w:t>[</w:t>
      </w:r>
      <w:r>
        <w:rPr>
          <w14:ligatures w14:val="standard"/>
        </w:rPr>
        <w:t>6</w:t>
      </w:r>
      <w:r w:rsidRPr="00586A35">
        <w:rPr>
          <w14:ligatures w14:val="standard"/>
        </w:rPr>
        <w:t>]</w:t>
      </w:r>
      <w:r w:rsidRPr="00586A35">
        <w:rPr>
          <w14:ligatures w14:val="standard"/>
        </w:rPr>
        <w:tab/>
      </w:r>
      <w:r>
        <w:rPr>
          <w14:ligatures w14:val="standard"/>
        </w:rPr>
        <w:t xml:space="preserve">Jason Brownlee 2019,  </w:t>
      </w:r>
      <w:r w:rsidRPr="00A20C37">
        <w:rPr>
          <w14:ligatures w14:val="standard"/>
        </w:rPr>
        <w:t>How to Configure Image Data Augmentation in Keras</w:t>
      </w:r>
      <w:r>
        <w:rPr>
          <w14:ligatures w14:val="standard"/>
        </w:rPr>
        <w:t xml:space="preserve"> </w:t>
      </w:r>
      <w:hyperlink r:id="rId61" w:history="1">
        <w:r>
          <w:rPr>
            <w:rStyle w:val="Hyperlink"/>
          </w:rPr>
          <w:t>https://machinelearningmastery.com/how-to-configure-image-data-augmentation-when-training-deep-learning-neural-networks/</w:t>
        </w:r>
      </w:hyperlink>
    </w:p>
    <w:p w14:paraId="6AE6C32D" w14:textId="4194F07D" w:rsidR="00A20C37" w:rsidRPr="00A20C37" w:rsidRDefault="00A20C37" w:rsidP="00601ECE">
      <w:pPr>
        <w:pStyle w:val="Bibentry"/>
        <w:rPr>
          <w:highlight w:val="yellow"/>
        </w:rPr>
      </w:pPr>
      <w:r w:rsidRPr="00A20C37">
        <w:rPr>
          <w14:ligatures w14:val="standard"/>
        </w:rPr>
        <w:t>[7]</w:t>
      </w:r>
      <w:r w:rsidRPr="00A20C37">
        <w:rPr>
          <w14:ligatures w14:val="standard"/>
        </w:rPr>
        <w:tab/>
      </w:r>
      <w:r w:rsidR="00601ECE">
        <w:rPr>
          <w14:ligatures w14:val="standard"/>
        </w:rPr>
        <w:t xml:space="preserve">ACM Website, ACM Master Article Template </w:t>
      </w:r>
      <w:hyperlink r:id="rId62" w:history="1">
        <w:r>
          <w:rPr>
            <w:rStyle w:val="Hyperlink"/>
          </w:rPr>
          <w:t>https://www.acm.org/publications/proceedings-template</w:t>
        </w:r>
      </w:hyperlink>
    </w:p>
    <w:p w14:paraId="1A88B359" w14:textId="51028292" w:rsidR="00A20C37" w:rsidRDefault="00A20C37" w:rsidP="00601ECE">
      <w:pPr>
        <w:pStyle w:val="Bibentry"/>
        <w:rPr>
          <w:rStyle w:val="Hyperlink"/>
        </w:rPr>
      </w:pPr>
      <w:r w:rsidRPr="00857390">
        <w:rPr>
          <w14:ligatures w14:val="standard"/>
        </w:rPr>
        <w:t>[8]</w:t>
      </w:r>
      <w:r w:rsidR="00D511A1">
        <w:rPr>
          <w14:ligatures w14:val="standard"/>
        </w:rPr>
        <w:t xml:space="preserve">   </w:t>
      </w:r>
      <w:r w:rsidR="00152FD6" w:rsidRPr="00152FD6">
        <w:rPr>
          <w14:ligatures w14:val="standard"/>
        </w:rPr>
        <w:t xml:space="preserve">Somnath </w:t>
      </w:r>
      <w:r w:rsidR="00152FD6">
        <w:rPr>
          <w14:ligatures w14:val="standard"/>
        </w:rPr>
        <w:t xml:space="preserve">Chatterjee, 2020. </w:t>
      </w:r>
      <w:r w:rsidR="00152FD6" w:rsidRPr="00152FD6">
        <w:rPr>
          <w14:ligatures w14:val="standard"/>
        </w:rPr>
        <w:t>Transfer learning and ensemble</w:t>
      </w:r>
      <w:r w:rsidR="00152FD6">
        <w:rPr>
          <w14:ligatures w14:val="standard"/>
        </w:rPr>
        <w:t xml:space="preserve"> </w:t>
      </w:r>
      <w:hyperlink r:id="rId63" w:history="1">
        <w:r w:rsidR="00152FD6">
          <w:rPr>
            <w:rStyle w:val="Hyperlink"/>
          </w:rPr>
          <w:t>https://www.kaggle.com/somnath796/transfer-learning-and-ensemble</w:t>
        </w:r>
      </w:hyperlink>
    </w:p>
    <w:p w14:paraId="363CFFE0" w14:textId="77777777" w:rsidR="00D511A1" w:rsidRPr="00D511A1" w:rsidRDefault="00D511A1" w:rsidP="00D511A1">
      <w:pPr>
        <w:pStyle w:val="Bibentry"/>
        <w:rPr>
          <w14:ligatures w14:val="standard"/>
        </w:rPr>
      </w:pPr>
      <w:r w:rsidRPr="00A20C37">
        <w:rPr>
          <w14:ligatures w14:val="standard"/>
        </w:rPr>
        <w:t>[</w:t>
      </w:r>
      <w:r>
        <w:rPr>
          <w14:ligatures w14:val="standard"/>
        </w:rPr>
        <w:t>9</w:t>
      </w:r>
      <w:r w:rsidRPr="00A20C37">
        <w:rPr>
          <w14:ligatures w14:val="standard"/>
        </w:rPr>
        <w:t>]</w:t>
      </w:r>
      <w:r w:rsidRPr="00A20C37">
        <w:rPr>
          <w14:ligatures w14:val="standard"/>
        </w:rPr>
        <w:tab/>
      </w:r>
      <w:r>
        <w:rPr>
          <w14:ligatures w14:val="standard"/>
        </w:rPr>
        <w:t xml:space="preserve">Image-Net </w:t>
      </w:r>
      <w:r w:rsidRPr="00D511A1">
        <w:rPr>
          <w14:ligatures w14:val="standard"/>
        </w:rPr>
        <w:t>2016 Stanford Vision Lab, Imagenet</w:t>
      </w:r>
    </w:p>
    <w:p w14:paraId="64CC1F56" w14:textId="2E5933BC" w:rsidR="00D511A1" w:rsidRDefault="00D511A1" w:rsidP="00D511A1">
      <w:pPr>
        <w:pStyle w:val="Bibentry"/>
        <w:rPr>
          <w14:ligatures w14:val="standard"/>
        </w:rPr>
      </w:pPr>
      <w:r>
        <w:rPr>
          <w14:ligatures w14:val="standard"/>
        </w:rPr>
        <w:t xml:space="preserve">         </w:t>
      </w:r>
      <w:hyperlink r:id="rId64" w:history="1">
        <w:r w:rsidRPr="00990134">
          <w:rPr>
            <w:rStyle w:val="Hyperlink"/>
            <w14:ligatures w14:val="standard"/>
          </w:rPr>
          <w:t>http://www.image-net.org/</w:t>
        </w:r>
      </w:hyperlink>
    </w:p>
    <w:p w14:paraId="07616F34" w14:textId="44DF6323" w:rsidR="00D511A1" w:rsidRDefault="00D511A1" w:rsidP="00D511A1">
      <w:pPr>
        <w:pStyle w:val="Bibentry"/>
      </w:pPr>
      <w:r w:rsidRPr="00A20C37">
        <w:rPr>
          <w14:ligatures w14:val="standard"/>
        </w:rPr>
        <w:t>[</w:t>
      </w:r>
      <w:r>
        <w:rPr>
          <w14:ligatures w14:val="standard"/>
        </w:rPr>
        <w:t>10</w:t>
      </w:r>
      <w:r w:rsidRPr="00A20C37">
        <w:rPr>
          <w14:ligatures w14:val="standard"/>
        </w:rPr>
        <w:t>]</w:t>
      </w:r>
      <w:r w:rsidRPr="00A20C37">
        <w:rPr>
          <w14:ligatures w14:val="standard"/>
        </w:rPr>
        <w:tab/>
      </w:r>
      <w:r w:rsidRPr="00D511A1">
        <w:rPr>
          <w14:ligatures w14:val="standard"/>
        </w:rPr>
        <w:t>Samarth Agrawal</w:t>
      </w:r>
      <w:r>
        <w:rPr>
          <w14:ligatures w14:val="standard"/>
        </w:rPr>
        <w:t xml:space="preserve">, 2019 </w:t>
      </w:r>
      <w:r w:rsidRPr="00D511A1">
        <w:rPr>
          <w14:ligatures w14:val="standard"/>
        </w:rPr>
        <w:t xml:space="preserve">Hyperparameters in Deep Learning, </w:t>
      </w:r>
      <w:hyperlink r:id="rId65" w:history="1">
        <w:r>
          <w:rPr>
            <w:rStyle w:val="Hyperlink"/>
          </w:rPr>
          <w:t>https://towardsdatascience.com/hyperparameters-in-deep-learning-927f7b2084dd</w:t>
        </w:r>
      </w:hyperlink>
    </w:p>
    <w:p w14:paraId="24FE34B8" w14:textId="2E28346F" w:rsidR="00D511A1" w:rsidRDefault="00D511A1" w:rsidP="00D511A1">
      <w:pPr>
        <w:pStyle w:val="Bibentry"/>
      </w:pPr>
      <w:r w:rsidRPr="00A20C37">
        <w:rPr>
          <w14:ligatures w14:val="standard"/>
        </w:rPr>
        <w:t>[</w:t>
      </w:r>
      <w:r>
        <w:rPr>
          <w14:ligatures w14:val="standard"/>
        </w:rPr>
        <w:t>11</w:t>
      </w:r>
      <w:r w:rsidRPr="00A20C37">
        <w:rPr>
          <w14:ligatures w14:val="standard"/>
        </w:rPr>
        <w:t>]</w:t>
      </w:r>
      <w:r w:rsidRPr="00A20C37">
        <w:rPr>
          <w14:ligatures w14:val="standard"/>
        </w:rPr>
        <w:tab/>
      </w:r>
      <w:r w:rsidRPr="00D511A1">
        <w:rPr>
          <w14:ligatures w14:val="standard"/>
        </w:rPr>
        <w:t>N. Silberman and S. Guadarrama, 2016.</w:t>
      </w:r>
      <w:r>
        <w:rPr>
          <w14:ligatures w14:val="standard"/>
        </w:rPr>
        <w:t xml:space="preserve"> </w:t>
      </w:r>
      <w:r w:rsidRPr="00D511A1">
        <w:rPr>
          <w14:ligatures w14:val="standard"/>
        </w:rPr>
        <w:t xml:space="preserve">TensorFlow-Slim image classification model library, </w:t>
      </w:r>
      <w:hyperlink r:id="rId66" w:history="1">
        <w:r>
          <w:rPr>
            <w:rStyle w:val="Hyperlink"/>
          </w:rPr>
          <w:t>https://github.com/tensorflow/models/tree/master/research/slim</w:t>
        </w:r>
      </w:hyperlink>
    </w:p>
    <w:p w14:paraId="6E63BA95" w14:textId="77777777" w:rsidR="00D511A1" w:rsidRDefault="00D511A1" w:rsidP="00D511A1">
      <w:pPr>
        <w:pStyle w:val="Bibentry"/>
      </w:pPr>
      <w:r>
        <w:t>[12] Kaiming He and Xiangyu Zhang and Shaoqing Ren and Jian Sun, 2015,</w:t>
      </w:r>
    </w:p>
    <w:p w14:paraId="577060E9" w14:textId="09464206" w:rsidR="00D511A1" w:rsidRDefault="00D511A1" w:rsidP="00152FD6">
      <w:pPr>
        <w:pStyle w:val="Bibentry"/>
        <w:ind w:firstLine="0"/>
      </w:pPr>
      <w:r>
        <w:t>Deep Residual Learning for Image Recognition,arXiv preprint arXiv:1512.03385,</w:t>
      </w:r>
      <w:r w:rsidR="00152FD6">
        <w:t xml:space="preserve"> </w:t>
      </w:r>
      <w:hyperlink r:id="rId67" w:history="1">
        <w:r w:rsidR="00152FD6" w:rsidRPr="00990134">
          <w:rPr>
            <w:rStyle w:val="Hyperlink"/>
          </w:rPr>
          <w:t>https://github.com/KaimingHe/deep-residual-networks</w:t>
        </w:r>
      </w:hyperlink>
    </w:p>
    <w:p w14:paraId="675FA470" w14:textId="7C735AB8" w:rsidR="00152FD6" w:rsidRDefault="00152FD6" w:rsidP="00152FD6">
      <w:pPr>
        <w:pStyle w:val="Bibentry"/>
      </w:pPr>
      <w:r>
        <w:t xml:space="preserve">[13] </w:t>
      </w:r>
      <w:r w:rsidRPr="00152FD6">
        <w:t>Muneeb ul Hassan</w:t>
      </w:r>
      <w:r>
        <w:t xml:space="preserve"> 2018, </w:t>
      </w:r>
      <w:r w:rsidRPr="00152FD6">
        <w:t>AlexNet – ImageNet Classification with Deep Convolutional Neural Networks</w:t>
      </w:r>
      <w:r>
        <w:t xml:space="preserve">, </w:t>
      </w:r>
      <w:hyperlink r:id="rId68" w:history="1">
        <w:r>
          <w:rPr>
            <w:rStyle w:val="Hyperlink"/>
          </w:rPr>
          <w:t>https://neurohive.io/en/popular-networks/alexnet-imagenet-classification-with-deep-convolutional-neural-networks/</w:t>
        </w:r>
      </w:hyperlink>
    </w:p>
    <w:p w14:paraId="2EFB938A" w14:textId="6C1E9A5C" w:rsidR="00152FD6" w:rsidRDefault="00152FD6" w:rsidP="00152FD6">
      <w:pPr>
        <w:pStyle w:val="Bibentry"/>
      </w:pPr>
      <w:r>
        <w:t xml:space="preserve">[14] </w:t>
      </w:r>
      <w:r w:rsidRPr="00152FD6">
        <w:t>Muneeb ul Hassan</w:t>
      </w:r>
      <w:r>
        <w:t xml:space="preserve"> 2018, </w:t>
      </w:r>
      <w:r w:rsidRPr="00152FD6">
        <w:t>VGG16 – Convolutional Network for Classification and Detection</w:t>
      </w:r>
      <w:r>
        <w:t xml:space="preserve"> -  </w:t>
      </w:r>
      <w:hyperlink r:id="rId69" w:history="1">
        <w:r>
          <w:rPr>
            <w:rStyle w:val="Hyperlink"/>
          </w:rPr>
          <w:t>https://neurohive.io/en/popular-networks/vgg16/</w:t>
        </w:r>
      </w:hyperlink>
    </w:p>
    <w:p w14:paraId="1D46CCC2" w14:textId="77777777" w:rsidR="00152FD6" w:rsidRDefault="00152FD6" w:rsidP="00152FD6">
      <w:pPr>
        <w:pStyle w:val="Bibentry"/>
      </w:pPr>
      <w:r>
        <w:t xml:space="preserve">[15] </w:t>
      </w:r>
      <w:r>
        <w:t>Julio Borges, 2019, DeepStack: Ensembles for Deep Learning</w:t>
      </w:r>
    </w:p>
    <w:p w14:paraId="6D14AFA2" w14:textId="23D5D7C1" w:rsidR="00152FD6" w:rsidRPr="00A20C37" w:rsidRDefault="00152FD6" w:rsidP="00152FD6">
      <w:pPr>
        <w:pStyle w:val="Bibentry"/>
        <w:rPr>
          <w14:ligatures w14:val="standard"/>
        </w:rPr>
      </w:pPr>
      <w:hyperlink r:id="rId70" w:history="1">
        <w:r w:rsidRPr="00152FD6">
          <w:rPr>
            <w:rStyle w:val="Hyperlink"/>
          </w:rPr>
          <w:t>https://github.com/jcb</w:t>
        </w:r>
        <w:r w:rsidRPr="00152FD6">
          <w:rPr>
            <w:rStyle w:val="Hyperlink"/>
          </w:rPr>
          <w:t>o</w:t>
        </w:r>
        <w:r w:rsidRPr="00152FD6">
          <w:rPr>
            <w:rStyle w:val="Hyperlink"/>
          </w:rPr>
          <w:t>rges/DeepStack</w:t>
        </w:r>
      </w:hyperlink>
    </w:p>
    <w:p w14:paraId="2F2289D7" w14:textId="02FD9931" w:rsidR="00D511A1" w:rsidRPr="00A20C37" w:rsidRDefault="00D511A1" w:rsidP="00D511A1">
      <w:pPr>
        <w:pStyle w:val="Bibentry"/>
        <w:rPr>
          <w:highlight w:val="yellow"/>
          <w14:ligatures w14:val="standard"/>
        </w:rPr>
      </w:pPr>
    </w:p>
    <w:sectPr w:rsidR="00D511A1" w:rsidRPr="00A20C37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3A2A1" w14:textId="77777777" w:rsidR="002D6CB8" w:rsidRDefault="002D6CB8">
      <w:r>
        <w:separator/>
      </w:r>
    </w:p>
  </w:endnote>
  <w:endnote w:type="continuationSeparator" w:id="0">
    <w:p w14:paraId="246526A5" w14:textId="77777777" w:rsidR="002D6CB8" w:rsidRDefault="002D6CB8">
      <w:r>
        <w:continuationSeparator/>
      </w:r>
    </w:p>
  </w:endnote>
  <w:endnote w:type="continuationNotice" w:id="1">
    <w:p w14:paraId="237B6598" w14:textId="77777777" w:rsidR="002D6CB8" w:rsidRDefault="002D6C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68BC8" w14:textId="77777777" w:rsidR="00D511A1" w:rsidRPr="00586A35" w:rsidRDefault="00D511A1" w:rsidP="00586A35">
    <w:pPr>
      <w:pStyle w:val="Footer"/>
      <w:rPr>
        <w:rStyle w:val="PageNumber"/>
        <w:rFonts w:ascii="Linux Biolinum" w:hAnsi="Linux Biolinum" w:cs="Linux Biolinum"/>
      </w:rPr>
    </w:pPr>
  </w:p>
  <w:p w14:paraId="097D7A2F" w14:textId="77777777" w:rsidR="00D511A1" w:rsidRPr="00586A35" w:rsidRDefault="00D511A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5A6F5" w14:textId="77777777" w:rsidR="00D511A1" w:rsidRPr="00586A35" w:rsidRDefault="00D511A1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5AE479" w14:textId="77777777" w:rsidR="002D6CB8" w:rsidRDefault="002D6CB8">
      <w:r>
        <w:separator/>
      </w:r>
    </w:p>
  </w:footnote>
  <w:footnote w:type="continuationSeparator" w:id="0">
    <w:p w14:paraId="064023B8" w14:textId="77777777" w:rsidR="002D6CB8" w:rsidRDefault="002D6CB8">
      <w:r>
        <w:continuationSeparator/>
      </w:r>
    </w:p>
  </w:footnote>
  <w:footnote w:type="continuationNotice" w:id="1">
    <w:p w14:paraId="50CA160C" w14:textId="77777777" w:rsidR="002D6CB8" w:rsidRDefault="002D6C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D511A1" w:rsidRPr="00586A35" w14:paraId="2239EEEE" w14:textId="77777777" w:rsidTr="00586A35">
      <w:tc>
        <w:tcPr>
          <w:tcW w:w="2500" w:type="pct"/>
          <w:vAlign w:val="center"/>
        </w:tcPr>
        <w:p w14:paraId="0B680194" w14:textId="69BFDFC8" w:rsidR="00D511A1" w:rsidRPr="00586A35" w:rsidRDefault="00D511A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CSML1020-Group3</w:t>
          </w:r>
          <w:r w:rsidRPr="00586A35">
            <w:rPr>
              <w:rFonts w:ascii="Linux Biolinum" w:hAnsi="Linux Biolinum" w:cs="Linux Biolinum"/>
            </w:rPr>
            <w:t>, Ju</w:t>
          </w:r>
          <w:r>
            <w:rPr>
              <w:rFonts w:ascii="Linux Biolinum" w:hAnsi="Linux Biolinum" w:cs="Linux Biolinum"/>
            </w:rPr>
            <w:t>ly</w:t>
          </w:r>
          <w:r w:rsidRPr="00586A35">
            <w:rPr>
              <w:rFonts w:ascii="Linux Biolinum" w:hAnsi="Linux Biolinum" w:cs="Linux Biolinum"/>
            </w:rPr>
            <w:t>, 20</w:t>
          </w:r>
          <w:r>
            <w:rPr>
              <w:rFonts w:ascii="Linux Biolinum" w:hAnsi="Linux Biolinum" w:cs="Linux Biolinum"/>
            </w:rPr>
            <w:t>20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Toronto, ON Canada</w:t>
          </w:r>
        </w:p>
      </w:tc>
      <w:tc>
        <w:tcPr>
          <w:tcW w:w="2500" w:type="pct"/>
          <w:vAlign w:val="center"/>
        </w:tcPr>
        <w:p w14:paraId="30114968" w14:textId="791B453F" w:rsidR="00D511A1" w:rsidRPr="00586A35" w:rsidRDefault="00D511A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J</w:t>
          </w:r>
          <w:r w:rsidRPr="00586A35">
            <w:rPr>
              <w:rFonts w:ascii="Linux Biolinum" w:hAnsi="Linux Biolinum" w:cs="Linux Biolinum"/>
            </w:rPr>
            <w:t xml:space="preserve">. </w:t>
          </w:r>
          <w:r>
            <w:rPr>
              <w:rFonts w:ascii="Linux Biolinum" w:hAnsi="Linux Biolinum" w:cs="Linux Biolinum"/>
            </w:rPr>
            <w:t>Khidaroo, P. Doucet</w:t>
          </w:r>
        </w:p>
      </w:tc>
    </w:tr>
  </w:tbl>
  <w:p w14:paraId="238FD344" w14:textId="77777777" w:rsidR="00D511A1" w:rsidRPr="00586A35" w:rsidRDefault="00D511A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D511A1" w:rsidRPr="00586A35" w14:paraId="415E5351" w14:textId="77777777" w:rsidTr="00586A35">
      <w:tc>
        <w:tcPr>
          <w:tcW w:w="2500" w:type="pct"/>
          <w:vAlign w:val="center"/>
        </w:tcPr>
        <w:p w14:paraId="60D06B4B" w14:textId="6844DD12" w:rsidR="00D511A1" w:rsidRPr="00586A35" w:rsidRDefault="00D511A1" w:rsidP="00985F27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CSML1020-Group3</w:t>
          </w:r>
          <w:r w:rsidRPr="00586A35">
            <w:rPr>
              <w:rFonts w:ascii="Linux Biolinum" w:hAnsi="Linux Biolinum" w:cs="Linux Biolinum"/>
            </w:rPr>
            <w:t>, Ju</w:t>
          </w:r>
          <w:r>
            <w:rPr>
              <w:rFonts w:ascii="Linux Biolinum" w:hAnsi="Linux Biolinum" w:cs="Linux Biolinum"/>
            </w:rPr>
            <w:t>ly</w:t>
          </w:r>
          <w:r w:rsidRPr="00586A35">
            <w:rPr>
              <w:rFonts w:ascii="Linux Biolinum" w:hAnsi="Linux Biolinum" w:cs="Linux Biolinum"/>
            </w:rPr>
            <w:t>, 20</w:t>
          </w:r>
          <w:r>
            <w:rPr>
              <w:rFonts w:ascii="Linux Biolinum" w:hAnsi="Linux Biolinum" w:cs="Linux Biolinum"/>
            </w:rPr>
            <w:t>20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Toronto, ON Canada</w:t>
          </w:r>
        </w:p>
      </w:tc>
      <w:tc>
        <w:tcPr>
          <w:tcW w:w="2500" w:type="pct"/>
          <w:vAlign w:val="center"/>
        </w:tcPr>
        <w:p w14:paraId="36B10D77" w14:textId="59A0BAEE" w:rsidR="00D511A1" w:rsidRPr="00586A35" w:rsidRDefault="00D511A1" w:rsidP="00985F2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J</w:t>
          </w:r>
          <w:r w:rsidRPr="00586A35">
            <w:rPr>
              <w:rFonts w:ascii="Linux Biolinum" w:hAnsi="Linux Biolinum" w:cs="Linux Biolinum"/>
            </w:rPr>
            <w:t xml:space="preserve">. </w:t>
          </w:r>
          <w:r>
            <w:rPr>
              <w:rFonts w:ascii="Linux Biolinum" w:hAnsi="Linux Biolinum" w:cs="Linux Biolinum"/>
            </w:rPr>
            <w:t>Khidaroo, P. Doucet</w:t>
          </w:r>
        </w:p>
      </w:tc>
    </w:tr>
  </w:tbl>
  <w:p w14:paraId="5AAF1008" w14:textId="77777777" w:rsidR="00D511A1" w:rsidRPr="00586A35" w:rsidRDefault="00D511A1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6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7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19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2B1636"/>
    <w:multiLevelType w:val="hybridMultilevel"/>
    <w:tmpl w:val="90024570"/>
    <w:lvl w:ilvl="0" w:tplc="593A9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3" w15:restartNumberingAfterBreak="0">
    <w:nsid w:val="59C46DD6"/>
    <w:multiLevelType w:val="hybridMultilevel"/>
    <w:tmpl w:val="D0C22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8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D0F2A82"/>
    <w:multiLevelType w:val="hybridMultilevel"/>
    <w:tmpl w:val="CA129C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72728"/>
    <w:multiLevelType w:val="hybridMultilevel"/>
    <w:tmpl w:val="BF7EBF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AE14F5A"/>
    <w:multiLevelType w:val="hybridMultilevel"/>
    <w:tmpl w:val="D2246F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0"/>
  </w:num>
  <w:num w:numId="4">
    <w:abstractNumId w:val="29"/>
  </w:num>
  <w:num w:numId="5">
    <w:abstractNumId w:val="19"/>
  </w:num>
  <w:num w:numId="6">
    <w:abstractNumId w:val="15"/>
  </w:num>
  <w:num w:numId="7">
    <w:abstractNumId w:val="27"/>
  </w:num>
  <w:num w:numId="8">
    <w:abstractNumId w:val="22"/>
  </w:num>
  <w:num w:numId="9">
    <w:abstractNumId w:val="26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1"/>
  </w:num>
  <w:num w:numId="21">
    <w:abstractNumId w:val="25"/>
  </w:num>
  <w:num w:numId="22">
    <w:abstractNumId w:val="34"/>
  </w:num>
  <w:num w:numId="23">
    <w:abstractNumId w:val="13"/>
  </w:num>
  <w:num w:numId="24">
    <w:abstractNumId w:val="28"/>
  </w:num>
  <w:num w:numId="25">
    <w:abstractNumId w:val="24"/>
  </w:num>
  <w:num w:numId="26">
    <w:abstractNumId w:val="16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2"/>
  </w:num>
  <w:num w:numId="31">
    <w:abstractNumId w:val="11"/>
  </w:num>
  <w:num w:numId="32">
    <w:abstractNumId w:val="20"/>
  </w:num>
  <w:num w:numId="33">
    <w:abstractNumId w:val="23"/>
  </w:num>
  <w:num w:numId="34">
    <w:abstractNumId w:val="30"/>
  </w:num>
  <w:num w:numId="35">
    <w:abstractNumId w:val="33"/>
  </w:num>
  <w:num w:numId="36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CA" w:vendorID="64" w:dllVersion="0" w:nlCheck="1" w:checkStyle="0"/>
  <w:activeWritingStyle w:appName="MSWord" w:lang="fr-FR" w:vendorID="64" w:dllVersion="0" w:nlCheck="1" w:checkStyle="0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598B"/>
    <w:rsid w:val="00027936"/>
    <w:rsid w:val="00035FAD"/>
    <w:rsid w:val="00041330"/>
    <w:rsid w:val="00045252"/>
    <w:rsid w:val="00047398"/>
    <w:rsid w:val="00050EEF"/>
    <w:rsid w:val="00051466"/>
    <w:rsid w:val="00052A1A"/>
    <w:rsid w:val="00052C34"/>
    <w:rsid w:val="00056777"/>
    <w:rsid w:val="00062D29"/>
    <w:rsid w:val="000713CD"/>
    <w:rsid w:val="00072E69"/>
    <w:rsid w:val="0007392C"/>
    <w:rsid w:val="000739F9"/>
    <w:rsid w:val="00077680"/>
    <w:rsid w:val="00080E27"/>
    <w:rsid w:val="000819C0"/>
    <w:rsid w:val="0008431E"/>
    <w:rsid w:val="000B2F9E"/>
    <w:rsid w:val="000C050B"/>
    <w:rsid w:val="000E118B"/>
    <w:rsid w:val="000E278E"/>
    <w:rsid w:val="000E64FC"/>
    <w:rsid w:val="000E7A87"/>
    <w:rsid w:val="000F6090"/>
    <w:rsid w:val="001041A3"/>
    <w:rsid w:val="0010534D"/>
    <w:rsid w:val="001200BE"/>
    <w:rsid w:val="00120AE6"/>
    <w:rsid w:val="00125AC6"/>
    <w:rsid w:val="00127D30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45BEF"/>
    <w:rsid w:val="00152510"/>
    <w:rsid w:val="00152FD6"/>
    <w:rsid w:val="001566AE"/>
    <w:rsid w:val="001751F7"/>
    <w:rsid w:val="00183D64"/>
    <w:rsid w:val="00193445"/>
    <w:rsid w:val="001961CD"/>
    <w:rsid w:val="001A06AF"/>
    <w:rsid w:val="001A43B1"/>
    <w:rsid w:val="001A4BD8"/>
    <w:rsid w:val="001A71BB"/>
    <w:rsid w:val="001B29D6"/>
    <w:rsid w:val="001D5887"/>
    <w:rsid w:val="001E2720"/>
    <w:rsid w:val="001E71D7"/>
    <w:rsid w:val="0020294A"/>
    <w:rsid w:val="002233F8"/>
    <w:rsid w:val="00227877"/>
    <w:rsid w:val="00245119"/>
    <w:rsid w:val="00250FEF"/>
    <w:rsid w:val="00252596"/>
    <w:rsid w:val="00263ADE"/>
    <w:rsid w:val="00264B6B"/>
    <w:rsid w:val="00270347"/>
    <w:rsid w:val="0027195D"/>
    <w:rsid w:val="002738DA"/>
    <w:rsid w:val="00282789"/>
    <w:rsid w:val="00290DF5"/>
    <w:rsid w:val="00292645"/>
    <w:rsid w:val="0029583F"/>
    <w:rsid w:val="002A497B"/>
    <w:rsid w:val="002A517A"/>
    <w:rsid w:val="002B00E6"/>
    <w:rsid w:val="002B01E4"/>
    <w:rsid w:val="002B1DBE"/>
    <w:rsid w:val="002B1F59"/>
    <w:rsid w:val="002D26C4"/>
    <w:rsid w:val="002D6CB8"/>
    <w:rsid w:val="002F069E"/>
    <w:rsid w:val="002F2289"/>
    <w:rsid w:val="002F2EB2"/>
    <w:rsid w:val="00301545"/>
    <w:rsid w:val="00303FAD"/>
    <w:rsid w:val="003057B1"/>
    <w:rsid w:val="003069A1"/>
    <w:rsid w:val="00307501"/>
    <w:rsid w:val="00317850"/>
    <w:rsid w:val="00321DDC"/>
    <w:rsid w:val="0032775A"/>
    <w:rsid w:val="0033342D"/>
    <w:rsid w:val="003342CD"/>
    <w:rsid w:val="00336D12"/>
    <w:rsid w:val="0034235E"/>
    <w:rsid w:val="00356296"/>
    <w:rsid w:val="00357671"/>
    <w:rsid w:val="00373175"/>
    <w:rsid w:val="0037572A"/>
    <w:rsid w:val="00376CCC"/>
    <w:rsid w:val="0038080D"/>
    <w:rsid w:val="00390853"/>
    <w:rsid w:val="00392395"/>
    <w:rsid w:val="003936B1"/>
    <w:rsid w:val="003944CF"/>
    <w:rsid w:val="0039786D"/>
    <w:rsid w:val="003A1ABD"/>
    <w:rsid w:val="003B1CA3"/>
    <w:rsid w:val="003B44F3"/>
    <w:rsid w:val="003C3338"/>
    <w:rsid w:val="003D0DD2"/>
    <w:rsid w:val="003D544B"/>
    <w:rsid w:val="003D7001"/>
    <w:rsid w:val="003E5583"/>
    <w:rsid w:val="003E6247"/>
    <w:rsid w:val="003F4297"/>
    <w:rsid w:val="003F5DAE"/>
    <w:rsid w:val="003F5F3D"/>
    <w:rsid w:val="003F7CA2"/>
    <w:rsid w:val="00406193"/>
    <w:rsid w:val="004128EE"/>
    <w:rsid w:val="00427C7D"/>
    <w:rsid w:val="00431CB0"/>
    <w:rsid w:val="0046042C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C1EDF"/>
    <w:rsid w:val="004C49F3"/>
    <w:rsid w:val="004C6B2D"/>
    <w:rsid w:val="0050103C"/>
    <w:rsid w:val="005041C6"/>
    <w:rsid w:val="00504C8B"/>
    <w:rsid w:val="00506EF6"/>
    <w:rsid w:val="005153AC"/>
    <w:rsid w:val="005160AB"/>
    <w:rsid w:val="00523CD9"/>
    <w:rsid w:val="00540C55"/>
    <w:rsid w:val="00551881"/>
    <w:rsid w:val="005528F6"/>
    <w:rsid w:val="0058578F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30FF"/>
    <w:rsid w:val="00601ECE"/>
    <w:rsid w:val="00607A60"/>
    <w:rsid w:val="0061273A"/>
    <w:rsid w:val="00612C56"/>
    <w:rsid w:val="00612E4E"/>
    <w:rsid w:val="006317A6"/>
    <w:rsid w:val="0063608B"/>
    <w:rsid w:val="00644AC8"/>
    <w:rsid w:val="00650463"/>
    <w:rsid w:val="006514CD"/>
    <w:rsid w:val="0065275A"/>
    <w:rsid w:val="00654D92"/>
    <w:rsid w:val="00660A05"/>
    <w:rsid w:val="00670649"/>
    <w:rsid w:val="00671940"/>
    <w:rsid w:val="00675128"/>
    <w:rsid w:val="0069472B"/>
    <w:rsid w:val="00694749"/>
    <w:rsid w:val="006978B2"/>
    <w:rsid w:val="006A22F6"/>
    <w:rsid w:val="006A29E8"/>
    <w:rsid w:val="006C4198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7FB2"/>
    <w:rsid w:val="007249CB"/>
    <w:rsid w:val="00727914"/>
    <w:rsid w:val="00727EBD"/>
    <w:rsid w:val="00732243"/>
    <w:rsid w:val="00732D22"/>
    <w:rsid w:val="00734D02"/>
    <w:rsid w:val="00743328"/>
    <w:rsid w:val="007451FF"/>
    <w:rsid w:val="00745373"/>
    <w:rsid w:val="00747E69"/>
    <w:rsid w:val="00751EC1"/>
    <w:rsid w:val="00752225"/>
    <w:rsid w:val="00753548"/>
    <w:rsid w:val="007622D9"/>
    <w:rsid w:val="00764059"/>
    <w:rsid w:val="007647B0"/>
    <w:rsid w:val="00765265"/>
    <w:rsid w:val="007800CE"/>
    <w:rsid w:val="00780227"/>
    <w:rsid w:val="00785789"/>
    <w:rsid w:val="00793451"/>
    <w:rsid w:val="00793808"/>
    <w:rsid w:val="0079682F"/>
    <w:rsid w:val="00797D60"/>
    <w:rsid w:val="007A3F4E"/>
    <w:rsid w:val="007A481F"/>
    <w:rsid w:val="007A502C"/>
    <w:rsid w:val="007A579F"/>
    <w:rsid w:val="007B3C0C"/>
    <w:rsid w:val="007B5F8E"/>
    <w:rsid w:val="007C57E7"/>
    <w:rsid w:val="007D3C28"/>
    <w:rsid w:val="007E0B4F"/>
    <w:rsid w:val="007E7648"/>
    <w:rsid w:val="007F2D1D"/>
    <w:rsid w:val="00802E06"/>
    <w:rsid w:val="008051C3"/>
    <w:rsid w:val="00810CE2"/>
    <w:rsid w:val="008150D4"/>
    <w:rsid w:val="00824131"/>
    <w:rsid w:val="0083116B"/>
    <w:rsid w:val="008313F7"/>
    <w:rsid w:val="0083735E"/>
    <w:rsid w:val="00837CBF"/>
    <w:rsid w:val="00843705"/>
    <w:rsid w:val="00847A31"/>
    <w:rsid w:val="00850D0C"/>
    <w:rsid w:val="0085553A"/>
    <w:rsid w:val="00857390"/>
    <w:rsid w:val="00871E83"/>
    <w:rsid w:val="008810E8"/>
    <w:rsid w:val="0089066F"/>
    <w:rsid w:val="00891A1D"/>
    <w:rsid w:val="008949E1"/>
    <w:rsid w:val="008A665A"/>
    <w:rsid w:val="008B1EFD"/>
    <w:rsid w:val="008B710D"/>
    <w:rsid w:val="008C6E83"/>
    <w:rsid w:val="008C72C9"/>
    <w:rsid w:val="008D4A83"/>
    <w:rsid w:val="008F1B17"/>
    <w:rsid w:val="008F6FB8"/>
    <w:rsid w:val="009010B7"/>
    <w:rsid w:val="00904CD1"/>
    <w:rsid w:val="009073E1"/>
    <w:rsid w:val="0092209C"/>
    <w:rsid w:val="00922D48"/>
    <w:rsid w:val="009268B7"/>
    <w:rsid w:val="00926E45"/>
    <w:rsid w:val="00931F2B"/>
    <w:rsid w:val="00932662"/>
    <w:rsid w:val="00934FE1"/>
    <w:rsid w:val="00936367"/>
    <w:rsid w:val="0093661C"/>
    <w:rsid w:val="00936F8D"/>
    <w:rsid w:val="00942C51"/>
    <w:rsid w:val="0095071A"/>
    <w:rsid w:val="00955704"/>
    <w:rsid w:val="00962503"/>
    <w:rsid w:val="00966299"/>
    <w:rsid w:val="009668DE"/>
    <w:rsid w:val="00970A48"/>
    <w:rsid w:val="00976413"/>
    <w:rsid w:val="00977968"/>
    <w:rsid w:val="00982C4C"/>
    <w:rsid w:val="00985F27"/>
    <w:rsid w:val="00986039"/>
    <w:rsid w:val="009923C7"/>
    <w:rsid w:val="009978A7"/>
    <w:rsid w:val="009B00DC"/>
    <w:rsid w:val="009B7559"/>
    <w:rsid w:val="009D3A77"/>
    <w:rsid w:val="009D3C3B"/>
    <w:rsid w:val="009D46EA"/>
    <w:rsid w:val="009E56C5"/>
    <w:rsid w:val="009F2833"/>
    <w:rsid w:val="009F33A5"/>
    <w:rsid w:val="00A012F5"/>
    <w:rsid w:val="00A065CD"/>
    <w:rsid w:val="00A12291"/>
    <w:rsid w:val="00A15152"/>
    <w:rsid w:val="00A155F9"/>
    <w:rsid w:val="00A164B7"/>
    <w:rsid w:val="00A20C37"/>
    <w:rsid w:val="00A21DEF"/>
    <w:rsid w:val="00A319FD"/>
    <w:rsid w:val="00A461E8"/>
    <w:rsid w:val="00A462C6"/>
    <w:rsid w:val="00A55023"/>
    <w:rsid w:val="00A5512A"/>
    <w:rsid w:val="00A739CB"/>
    <w:rsid w:val="00A75047"/>
    <w:rsid w:val="00A8507F"/>
    <w:rsid w:val="00A91E16"/>
    <w:rsid w:val="00A95518"/>
    <w:rsid w:val="00AA10C4"/>
    <w:rsid w:val="00AA57D8"/>
    <w:rsid w:val="00AA5BF1"/>
    <w:rsid w:val="00AA6E2B"/>
    <w:rsid w:val="00AB0733"/>
    <w:rsid w:val="00AB21AA"/>
    <w:rsid w:val="00AB2327"/>
    <w:rsid w:val="00AC4630"/>
    <w:rsid w:val="00AD0294"/>
    <w:rsid w:val="00AE1E64"/>
    <w:rsid w:val="00AF12AA"/>
    <w:rsid w:val="00AF3DE0"/>
    <w:rsid w:val="00B13E4F"/>
    <w:rsid w:val="00B14E51"/>
    <w:rsid w:val="00B15A21"/>
    <w:rsid w:val="00B1638F"/>
    <w:rsid w:val="00B25737"/>
    <w:rsid w:val="00B33269"/>
    <w:rsid w:val="00B350C9"/>
    <w:rsid w:val="00B3715C"/>
    <w:rsid w:val="00B4052C"/>
    <w:rsid w:val="00B41CB4"/>
    <w:rsid w:val="00B43D73"/>
    <w:rsid w:val="00B4598C"/>
    <w:rsid w:val="00B46551"/>
    <w:rsid w:val="00B51DB5"/>
    <w:rsid w:val="00B61445"/>
    <w:rsid w:val="00B61DDD"/>
    <w:rsid w:val="00B64DD4"/>
    <w:rsid w:val="00B64F13"/>
    <w:rsid w:val="00B73DEA"/>
    <w:rsid w:val="00BA00DF"/>
    <w:rsid w:val="00BA5432"/>
    <w:rsid w:val="00BA7CC2"/>
    <w:rsid w:val="00BA7DD8"/>
    <w:rsid w:val="00BB21E3"/>
    <w:rsid w:val="00BB333E"/>
    <w:rsid w:val="00BB7EC8"/>
    <w:rsid w:val="00BC5BDA"/>
    <w:rsid w:val="00BD304D"/>
    <w:rsid w:val="00BD61E5"/>
    <w:rsid w:val="00BD793B"/>
    <w:rsid w:val="00BE7F58"/>
    <w:rsid w:val="00BF3D6B"/>
    <w:rsid w:val="00C03DCA"/>
    <w:rsid w:val="00C06212"/>
    <w:rsid w:val="00C1142C"/>
    <w:rsid w:val="00C14A4F"/>
    <w:rsid w:val="00C32613"/>
    <w:rsid w:val="00C41AE1"/>
    <w:rsid w:val="00C4538D"/>
    <w:rsid w:val="00C461FF"/>
    <w:rsid w:val="00C50274"/>
    <w:rsid w:val="00C5423E"/>
    <w:rsid w:val="00C57D37"/>
    <w:rsid w:val="00C72FAB"/>
    <w:rsid w:val="00C822AF"/>
    <w:rsid w:val="00C90428"/>
    <w:rsid w:val="00C9472A"/>
    <w:rsid w:val="00C95C6E"/>
    <w:rsid w:val="00C96C07"/>
    <w:rsid w:val="00CA17C5"/>
    <w:rsid w:val="00CB632A"/>
    <w:rsid w:val="00CB6709"/>
    <w:rsid w:val="00CC2FE0"/>
    <w:rsid w:val="00CC6639"/>
    <w:rsid w:val="00CD4663"/>
    <w:rsid w:val="00CD564A"/>
    <w:rsid w:val="00CE2A24"/>
    <w:rsid w:val="00CE752A"/>
    <w:rsid w:val="00CF2B1E"/>
    <w:rsid w:val="00CF39D4"/>
    <w:rsid w:val="00D04103"/>
    <w:rsid w:val="00D04B26"/>
    <w:rsid w:val="00D24AA4"/>
    <w:rsid w:val="00D31EBA"/>
    <w:rsid w:val="00D341FA"/>
    <w:rsid w:val="00D34435"/>
    <w:rsid w:val="00D47BCC"/>
    <w:rsid w:val="00D511A1"/>
    <w:rsid w:val="00D658B3"/>
    <w:rsid w:val="00D70EDE"/>
    <w:rsid w:val="00D9290D"/>
    <w:rsid w:val="00DA454B"/>
    <w:rsid w:val="00DA68D9"/>
    <w:rsid w:val="00DC112E"/>
    <w:rsid w:val="00DC1C49"/>
    <w:rsid w:val="00DC4B20"/>
    <w:rsid w:val="00DC4FC9"/>
    <w:rsid w:val="00DD476E"/>
    <w:rsid w:val="00DD5335"/>
    <w:rsid w:val="00DF0E97"/>
    <w:rsid w:val="00DF3CCB"/>
    <w:rsid w:val="00DF5061"/>
    <w:rsid w:val="00E016B0"/>
    <w:rsid w:val="00E04496"/>
    <w:rsid w:val="00E13CDC"/>
    <w:rsid w:val="00E2212F"/>
    <w:rsid w:val="00E238F9"/>
    <w:rsid w:val="00E251D2"/>
    <w:rsid w:val="00E270D5"/>
    <w:rsid w:val="00E27659"/>
    <w:rsid w:val="00E320C3"/>
    <w:rsid w:val="00E36BC9"/>
    <w:rsid w:val="00E51B27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4D39"/>
    <w:rsid w:val="00EC5E10"/>
    <w:rsid w:val="00ED7A60"/>
    <w:rsid w:val="00EF03F0"/>
    <w:rsid w:val="00F06E88"/>
    <w:rsid w:val="00F07F37"/>
    <w:rsid w:val="00F13DDE"/>
    <w:rsid w:val="00F2664D"/>
    <w:rsid w:val="00F30418"/>
    <w:rsid w:val="00F3215E"/>
    <w:rsid w:val="00F3231F"/>
    <w:rsid w:val="00F41CC2"/>
    <w:rsid w:val="00F52D73"/>
    <w:rsid w:val="00F57AD3"/>
    <w:rsid w:val="00F65834"/>
    <w:rsid w:val="00F66B6F"/>
    <w:rsid w:val="00F74DA3"/>
    <w:rsid w:val="00F91DFA"/>
    <w:rsid w:val="00F95288"/>
    <w:rsid w:val="00F9791B"/>
    <w:rsid w:val="00FA313D"/>
    <w:rsid w:val="00FB2AFC"/>
    <w:rsid w:val="00FB7A39"/>
    <w:rsid w:val="00FC0E1D"/>
    <w:rsid w:val="00FC53DA"/>
    <w:rsid w:val="00FD16A9"/>
    <w:rsid w:val="00FE4758"/>
    <w:rsid w:val="00FF004E"/>
    <w:rsid w:val="00FF0E35"/>
    <w:rsid w:val="00FF0F4A"/>
    <w:rsid w:val="00FF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93AA9B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027936"/>
    <w:pPr>
      <w:spacing w:after="120"/>
      <w:ind w:left="403" w:hanging="403"/>
      <w:jc w:val="both"/>
    </w:pPr>
    <w:rPr>
      <w:rFonts w:ascii="Linux Libertine" w:eastAsia="Times New Roman" w:hAnsi="Linux Libertine" w:cs="Linux Libertine"/>
      <w:b/>
      <w:szCs w:val="18"/>
      <w:lang w:val="en-US" w:eastAsia="en-US"/>
      <w14:ligatures w14:val="standard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DF5061"/>
    <w:pPr>
      <w:spacing w:line="264" w:lineRule="auto"/>
      <w:ind w:left="360" w:hanging="36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027936"/>
    <w:pPr>
      <w:spacing w:before="200" w:after="1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01ECE"/>
    <w:pPr>
      <w:ind w:left="300" w:hanging="300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AF3DE0"/>
    <w:pPr>
      <w:jc w:val="left"/>
    </w:pPr>
    <w:rPr>
      <w:b/>
      <w:bCs/>
      <w:sz w:val="16"/>
      <w:szCs w:val="16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  <w:pPr>
      <w:spacing w:after="20"/>
    </w:pPr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styleId="UnresolvedMention">
    <w:name w:val="Unresolved Mention"/>
    <w:basedOn w:val="DefaultParagraphFont"/>
    <w:uiPriority w:val="99"/>
    <w:semiHidden/>
    <w:unhideWhenUsed/>
    <w:rsid w:val="00BB7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0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s://www.kaggle.com/somnath796/transfer-learning-and-ensemble" TargetMode="External"/><Relationship Id="rId68" Type="http://schemas.openxmlformats.org/officeDocument/2006/relationships/hyperlink" Target="https://neurohive.io/en/popular-networks/alexnet-imagenet-classification-with-deep-convolutional-neural-networks/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ieeexplore.ieee.org/document/5206848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machinelearningmastery.com/introduction-python-deep-learning-library-keras/" TargetMode="External"/><Relationship Id="rId66" Type="http://schemas.openxmlformats.org/officeDocument/2006/relationships/hyperlink" Target="https://github.com/tensorflow/models/tree/master/research/slim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machinelearningmastery.com/how-to-configure-image-data-augmentation-when-training-deep-learning-neural-networks/" TargetMode="External"/><Relationship Id="rId19" Type="http://schemas.openxmlformats.org/officeDocument/2006/relationships/hyperlink" Target="https://www.kaggle.com/vipoooool/new-plant-diseases-dataset" TargetMode="External"/><Relationship Id="rId14" Type="http://schemas.openxmlformats.org/officeDocument/2006/relationships/hyperlink" Target="mailto:pjdoucet@gmail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s://www.kaggle.com/wiwidsetiawan/plant-desease-classifictaion-vgg16" TargetMode="External"/><Relationship Id="rId64" Type="http://schemas.openxmlformats.org/officeDocument/2006/relationships/hyperlink" Target="http://www.image-net.org/" TargetMode="External"/><Relationship Id="rId69" Type="http://schemas.openxmlformats.org/officeDocument/2006/relationships/hyperlink" Target="https://neurohive.io/en/popular-networks/vgg16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yperlink" Target="https://www.kaggle.com/vimaladit/fork-of-plant-diseases-classification-using-incep3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medium.com/@antrixsh/how-to-mount-cloud-storage-bucket-with-gcp-compute-engine-ba7c95ad5349" TargetMode="External"/><Relationship Id="rId67" Type="http://schemas.openxmlformats.org/officeDocument/2006/relationships/hyperlink" Target="https://github.com/KaimingHe/deep-residual-networks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yperlink" Target="https://www.acm.org/publications/proceedings-template" TargetMode="External"/><Relationship Id="rId70" Type="http://schemas.openxmlformats.org/officeDocument/2006/relationships/hyperlink" Target="https://github.com/jcborges/DeepStac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kaggle.com/wiwidsetiawan/plant-desease-classifictaion-vgg16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s://www.kaggle.com/vimaladit/fork-of-plant-diseases-classification-using-incep3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keras.io/api/applications/" TargetMode="External"/><Relationship Id="rId65" Type="http://schemas.openxmlformats.org/officeDocument/2006/relationships/hyperlink" Target="https://towardsdatascience.com/hyperparameters-in-deep-learning-927f7b2084dd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yperlink" Target="mailto:jkhidaroo@gmail.com" TargetMode="External"/><Relationship Id="rId18" Type="http://schemas.openxmlformats.org/officeDocument/2006/relationships/hyperlink" Target="https://www.kaggle.com/vipoooool/plant-diseases-classification-using-alexnet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BB6B9B81-7E59-4D76-BA58-2013571F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1405</TotalTime>
  <Pages>8</Pages>
  <Words>1924</Words>
  <Characters>10972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Insert Your Title Here</vt:lpstr>
      <vt:lpstr>Spin-wave dynamics in a hexagonal 2-D magnonic crystal</vt:lpstr>
    </vt:vector>
  </TitlesOfParts>
  <Company>Licence Owner</Company>
  <LinksUpToDate>false</LinksUpToDate>
  <CharactersWithSpaces>12871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Paul Doucet</cp:lastModifiedBy>
  <cp:revision>13</cp:revision>
  <cp:lastPrinted>2020-07-17T13:29:00Z</cp:lastPrinted>
  <dcterms:created xsi:type="dcterms:W3CDTF">2020-07-15T01:18:00Z</dcterms:created>
  <dcterms:modified xsi:type="dcterms:W3CDTF">2020-07-17T22:25:00Z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